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0449" w14:textId="24A443B1" w:rsidR="00ED3898" w:rsidRPr="00F2203F" w:rsidRDefault="00ED3898" w:rsidP="00770979">
      <w:pPr>
        <w:jc w:val="center"/>
        <w:rPr>
          <w:rFonts w:ascii="Times New Roman" w:hAnsi="Times New Roman" w:cs="Times New Roman"/>
          <w:sz w:val="21"/>
          <w:szCs w:val="21"/>
        </w:rPr>
      </w:pPr>
      <w:r>
        <w:rPr>
          <w:rFonts w:ascii="Times New Roman" w:hAnsi="Times New Roman" w:cs="Times New Roman"/>
          <w:sz w:val="21"/>
          <w:szCs w:val="21"/>
        </w:rPr>
        <w:t xml:space="preserve">Договор № {contract_number}</w:t>
        <w:br/>
      </w:r>
    </w:p>
    <w:tbl>
      <w:tblPr>
        <w:tblW w:w="0" w:type="auto"/>
        <w:tblInd w:w="108" w:type="dxa"/>
        <w:tblLook w:val="0000" w:firstRow="0" w:lastRow="0" w:firstColumn="0" w:lastColumn="0" w:noHBand="0" w:noVBand="0"/>
      </w:tblPr>
      <w:tblGrid>
        <w:gridCol w:w="5073"/>
        <w:gridCol w:w="5018"/>
      </w:tblGrid>
      <w:tr w:rsidR="00ED3898" w:rsidRPr="00F2203F" w14:paraId="28FFEA90" w14:textId="77777777">
        <w:tc>
          <w:tcPr>
            <w:tcW w:w="5171" w:type="dxa"/>
            <w:tcBorders>
              <w:top w:val="nil"/>
              <w:left w:val="nil"/>
              <w:bottom w:val="nil"/>
              <w:right w:val="nil"/>
            </w:tcBorders>
          </w:tcPr>
          <w:p w14:paraId="7E4C1DD6" w14:textId="3DEA6459" w:rsidR="00ED3898" w:rsidRPr="00F2203F" w:rsidRDefault="003F1FF1" w:rsidP="00161FA4">
            <w:pPr>
              <w:pStyle w:val="a8"/>
              <w:rPr>
                <w:rFonts w:ascii="Times New Roman" w:hAnsi="Times New Roman" w:cs="Times New Roman"/>
                <w:sz w:val="21"/>
                <w:szCs w:val="21"/>
              </w:rPr>
            </w:pPr>
            <w:r>
              <w:rPr>
                <w:rFonts w:ascii="Times New Roman" w:hAnsi="Times New Roman" w:cs="Times New Roman"/>
                <w:sz w:val="21"/>
                <w:szCs w:val="21"/>
              </w:rPr>
              <w:t xml:space="preserve">г. Санкт-Петербург</w:t>
            </w:r>
          </w:p>
        </w:tc>
        <w:tc>
          <w:tcPr>
            <w:tcW w:w="5128" w:type="dxa"/>
            <w:tcBorders>
              <w:top w:val="nil"/>
              <w:left w:val="nil"/>
              <w:bottom w:val="nil"/>
              <w:right w:val="nil"/>
            </w:tcBorders>
          </w:tcPr>
          <w:p w14:paraId="49219939" w14:textId="2B20A7FA" w:rsidR="00ED3898" w:rsidRPr="00F2203F" w:rsidRDefault="003F1FF1" w:rsidP="00DF7363">
            <w:pPr>
              <w:pStyle w:val="a7"/>
              <w:jc w:val="right"/>
              <w:rPr>
                <w:rFonts w:ascii="Times New Roman" w:hAnsi="Times New Roman" w:cs="Times New Roman"/>
                <w:sz w:val="21"/>
                <w:szCs w:val="21"/>
              </w:rPr>
            </w:pPr>
            <w:r>
              <w:rPr>
                <w:rFonts w:ascii="Times New Roman" w:hAnsi="Times New Roman" w:cs="Times New Roman"/>
                <w:sz w:val="21"/>
                <w:szCs w:val="21"/>
              </w:rPr>
              <w:t xml:space="preserve">«{contract_date}» г.</w:t>
            </w:r>
          </w:p>
        </w:tc>
      </w:tr>
    </w:tbl>
    <w:p w14:paraId="7CD65B65" w14:textId="77777777" w:rsidR="00ED3898" w:rsidRPr="00F2203F" w:rsidRDefault="00ED3898" w:rsidP="00161FA4">
      <w:pPr>
        <w:rPr>
          <w:rFonts w:ascii="Times New Roman" w:hAnsi="Times New Roman" w:cs="Times New Roman"/>
          <w:sz w:val="21"/>
          <w:szCs w:val="21"/>
        </w:rPr>
      </w:pPr>
    </w:p>
    <w:p w14:paraId="6F1C5AE0" w14:textId="053A60DA" w:rsidR="009748F6" w:rsidRPr="00F2203F" w:rsidRDefault="000A5971" w:rsidP="006A35A3">
      <w:pPr>
        <w:ind w:firstLine="0"/>
        <w:rPr>
          <w:rFonts w:ascii="Times New Roman" w:hAnsi="Times New Roman" w:cs="Times New Roman"/>
          <w:sz w:val="21"/>
          <w:szCs w:val="21"/>
        </w:rPr>
      </w:pPr>
      <w:r>
        <w:rPr>
          <w:rFonts w:ascii="Times New Roman" w:hAnsi="Times New Roman" w:cs="Times New Roman"/>
          <w:sz w:val="21"/>
          <w:szCs w:val="21"/>
        </w:rPr>
        <w:t xml:space="preserve">{customer_full_name}, именуемое в дальнейшем «Заказчик», {customer_signatory_clause}, с одной стороны, и {contractor_full_name}, именуемый в дальнейшем «Исполнитель», {contractor_acting_basis}, совместно именуемые «Стороны»,  </w:t>
      </w:r>
      <w:bookmarkStart w:id="0" w:name="sub_1"/>
      <w:r>
        <w:rPr>
          <w:rFonts w:ascii="Times New Roman" w:hAnsi="Times New Roman" w:cs="Times New Roman"/>
          <w:color w:val="000000"/>
          <w:sz w:val="21"/>
          <w:szCs w:val="21"/>
        </w:rPr>
        <w:t xml:space="preserve">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14:paraId="517F19DF" w14:textId="77777777" w:rsidR="006F02FF" w:rsidRPr="00F2203F" w:rsidRDefault="006F02FF" w:rsidP="006F02FF">
      <w:pPr>
        <w:pStyle w:val="1"/>
        <w:spacing w:before="0" w:after="0"/>
        <w:rPr>
          <w:rFonts w:ascii="Times New Roman" w:hAnsi="Times New Roman" w:cs="Times New Roman"/>
          <w:color w:val="auto"/>
          <w:sz w:val="21"/>
          <w:szCs w:val="21"/>
        </w:rPr>
      </w:pPr>
    </w:p>
    <w:p w14:paraId="18833B08" w14:textId="5EE6A61A" w:rsidR="00D33E27" w:rsidRPr="00F2203F" w:rsidRDefault="00E923AC" w:rsidP="006F02FF">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1. ПРЕДМЕТ ДОГОВОРА</w:t>
      </w:r>
      <w:bookmarkEnd w:id="0"/>
      <w:r>
        <w:rPr>
          <w:rFonts w:ascii="Times New Roman" w:hAnsi="Times New Roman" w:cs="Times New Roman"/>
          <w:sz w:val="21"/>
          <w:szCs w:val="21"/>
        </w:rPr>
        <w:t xml:space="preserve"> </w:t>
      </w:r>
    </w:p>
    <w:p w14:paraId="63535436" w14:textId="4DBAD0D5"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1.1. Исполнитель обязуется по заданию Заказчика оказать услуги по {subject_description} для реализации мероприятий проекта «{project_name}», а Заказчик обязуется оплатить данные услуги. </w:t>
      </w:r>
    </w:p>
    <w:p w14:paraId="0ED2903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1.2. Перечень мероприятий определяется настоящим пунктом договора, а именно: </w:t>
      </w:r>
    </w:p>
    <w:p>
      <w:r>
        <w:t>{#appendices}</w:t>
      </w:r>
    </w:p>
    <w:p w14:paraId="3EF30D02"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1.2.{appendix_number} Проект «{project_solution_name}». Техническое задание – Приложение № {appendix_number} к настоящему договору.</w:t>
      </w:r>
    </w:p>
    <w:p>
      <w:r>
        <w:t>{/appendices}</w:t>
      </w:r>
    </w:p>
    <w:p w14:paraId="0D46D1B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w:r>
    </w:p>
    <w:p w14:paraId="70E7C745" w14:textId="58F289DF"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1.3. Общий срок оказания услуг: {total_period_start} - {total_period_end} года. По настоящему договору Стороны определили, что оказание услуг Исполнителем осуществляется поэтапно в соответствии со сроками, указанными в приложениях к настоящему договору.</w:t>
      </w:r>
    </w:p>
    <w:p w14:paraId="39229E63" w14:textId="77777777" w:rsidR="00161FA4" w:rsidRPr="00F2203F" w:rsidRDefault="00161FA4" w:rsidP="007F75BC">
      <w:pPr>
        <w:pStyle w:val="1"/>
        <w:spacing w:before="0" w:after="0"/>
        <w:jc w:val="both"/>
        <w:rPr>
          <w:rFonts w:ascii="Times New Roman" w:hAnsi="Times New Roman" w:cs="Times New Roman"/>
          <w:color w:val="auto"/>
          <w:sz w:val="21"/>
          <w:szCs w:val="21"/>
        </w:rPr>
      </w:pPr>
      <w:bookmarkStart w:id="1" w:name="sub_2"/>
    </w:p>
    <w:p w14:paraId="00230A45" w14:textId="1F15EF17" w:rsidR="00ED3898" w:rsidRPr="00F2203F" w:rsidRDefault="00E923AC" w:rsidP="00161FA4">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2. ОБЯЗАННОСТИ СТОРОН ДОГОВОРА</w:t>
      </w:r>
    </w:p>
    <w:bookmarkEnd w:id="1"/>
    <w:p w14:paraId="4CD00E74"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 Исполнитель обязуется:</w:t>
      </w:r>
    </w:p>
    <w:p w14:paraId="64C767C8" w14:textId="16914A72"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2.1.1. Оказать предусмотренные настоящим договором услуги лично или с привлечением третьих лиц.</w:t>
      </w:r>
    </w:p>
    <w:p w14:paraId="50E55639"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2.1.2. Оказать услуги надлежащего качества.</w:t>
      </w:r>
    </w:p>
    <w:p w14:paraId="09299822" w14:textId="5FD55F9B"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2.1.3. Оказать услуги в полном объеме в сроки, указанные в Приложениях к настоящему договору.</w:t>
      </w:r>
    </w:p>
    <w:p w14:paraId="1BBE188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2.1.4. Обеспечить сохранность документов и оборудования, принятых по настоящему договору от Заказчика.</w:t>
      </w:r>
    </w:p>
    <w:p w14:paraId="66BF09FE"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2.1.5. Представлять по требованию Заказчика информацию о ходе исполнения оказываемых услуг.</w:t>
      </w:r>
    </w:p>
    <w:p w14:paraId="49EF3C26"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 Заказчик обязуется:</w:t>
      </w:r>
    </w:p>
    <w:p w14:paraId="79E366B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2.2.1. Предоставлять Исполнителю все документы, информацию и оборудование, необходимые для выполнения Исполнителем своих обязательств по настоящему договору.</w:t>
      </w:r>
    </w:p>
    <w:p w14:paraId="23E7EC9F"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2.2.2. Принять оказанные услуги.</w:t>
      </w:r>
    </w:p>
    <w:p w14:paraId="136D5287"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2.2.3. Своевременно оплачивать оказанные услуги в порядке, предусмотренном разделом 3 настоящего договора.</w:t>
      </w:r>
    </w:p>
    <w:p w14:paraId="6403B273" w14:textId="77777777" w:rsidR="00ED3898" w:rsidRPr="00F2203F" w:rsidRDefault="00ED3898" w:rsidP="00161FA4">
      <w:pPr>
        <w:rPr>
          <w:rFonts w:ascii="Times New Roman" w:hAnsi="Times New Roman" w:cs="Times New Roman"/>
          <w:sz w:val="21"/>
          <w:szCs w:val="21"/>
        </w:rPr>
      </w:pPr>
    </w:p>
    <w:p w14:paraId="7CE1C276" w14:textId="0E5D99D4" w:rsidR="00ED3898" w:rsidRPr="00F2203F" w:rsidRDefault="00E923AC" w:rsidP="00161FA4">
      <w:pPr>
        <w:pStyle w:val="1"/>
        <w:spacing w:before="0" w:after="0"/>
        <w:rPr>
          <w:rFonts w:ascii="Times New Roman" w:hAnsi="Times New Roman" w:cs="Times New Roman"/>
          <w:color w:val="auto"/>
          <w:sz w:val="21"/>
          <w:szCs w:val="21"/>
        </w:rPr>
      </w:pPr>
      <w:bookmarkStart w:id="2" w:name="sub_3"/>
      <w:r>
        <w:rPr>
          <w:rFonts w:ascii="Times New Roman" w:hAnsi="Times New Roman" w:cs="Times New Roman"/>
          <w:color w:val="auto"/>
          <w:sz w:val="21"/>
          <w:szCs w:val="21"/>
        </w:rPr>
        <w:t>3. ОПЛАТА УСЛУГ И ПОРЯДОК РАСЧЕТОВ</w:t>
      </w:r>
    </w:p>
    <w:bookmarkEnd w:id="2"/>
    <w:p w14:paraId="41254DFD" w14:textId="356D5ABA"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3.1. Цена Договора составляет {total_amount_numeric} ({total_amount_words}) рублей 00 копеек, {vat_clause}. Источник финансирования: средства гранта в форме субсидий юридическим лицам – победителям конкурсного отбора на предоставление из федерального бюджета грантов в форме субсидий юридическому лицу – победителю Всероссийского конкурса молодежных проектов среди образовательных организаций высшего образования в 2025 году.</w:t>
      </w:r>
    </w:p>
    <w:p w14:paraId="4F2DB9D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3.2. Цена Договора является твердой и не подлежит изменению в течение срока действия настоящего Договора, за исключением случая, предусмотренного п. 3.3 настоящего Договора. </w:t>
      </w:r>
    </w:p>
    <w:p w14:paraId="283EC87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3.3. По соглашению Сторон в случае увеличения или уменьшения объема оказываемых услуг цена договора изменяется соответствующим образом. </w:t>
      </w:r>
    </w:p>
    <w:p w14:paraId="2176A90D" w14:textId="0396AE3D"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3.4. Заказчик обязуется оплатить оказанные услуги в течение {payment_term_days} ({payment_term_days_words}) рабочих дней со дня подписания акта оказанных услуг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{igk} является обязательным.</w:t>
      </w:r>
    </w:p>
    <w:p w14:paraId="1689D7B7" w14:textId="77777777" w:rsidR="00E923AC" w:rsidRPr="00F2203F" w:rsidRDefault="00E923AC" w:rsidP="00A302AE">
      <w:pPr>
        <w:tabs>
          <w:tab w:val="left" w:pos="180"/>
        </w:tabs>
        <w:ind w:right="76"/>
        <w:rPr>
          <w:rFonts w:ascii="Times New Roman" w:hAnsi="Times New Roman" w:cs="Times New Roman"/>
          <w:sz w:val="21"/>
          <w:szCs w:val="21"/>
        </w:rPr>
      </w:pPr>
    </w:p>
    <w:p w14:paraId="5C28B13A" w14:textId="61D111B9" w:rsidR="00E923AC" w:rsidRPr="00584723" w:rsidRDefault="00E923AC" w:rsidP="00584723">
      <w:pPr>
        <w:pStyle w:val="aa"/>
        <w:numPr>
          <w:ilvl w:val="0"/>
          <w:numId w:val="12"/>
        </w:numPr>
        <w:jc w:val="center"/>
        <w:rPr>
          <w:b/>
          <w:sz w:val="21"/>
          <w:szCs w:val="21"/>
        </w:rPr>
      </w:pPr>
      <w:r>
        <w:rPr>
          <w:b/>
          <w:sz w:val="21"/>
          <w:szCs w:val="21"/>
        </w:rPr>
        <w:t>ПОРЯДОК СДАЧИ-ПРИЕМКИ УСЛУГ</w:t>
      </w:r>
    </w:p>
    <w:p w14:paraId="2023E121" w14:textId="32EF63E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4.1. </w:t>
      </w:r>
      <w:r>
        <w:rPr>
          <w:rFonts w:ascii="Times New Roman" w:hAnsi="Times New Roman" w:cs="Times New Roman"/>
          <w:sz w:val="20"/>
          <w:szCs w:val="20"/>
        </w:rPr>
        <w:t xml:space="preserve">По окончании каждого этапа оказания услуг по настоящему Договору Исполнитель письменно извещает </w:t>
        <w:lastRenderedPageBreak/>
        <w:t xml:space="preserve">Заказчика об окончании оказания услуг с приложением подписанных со своей стороны акта сдачи-приемки услуг в 2 (Двух) экземплярах</w:t>
      </w:r>
      <w:r>
        <w:rPr>
          <w:rFonts w:ascii="Times New Roman" w:hAnsi="Times New Roman" w:cs="Times New Roman"/>
          <w:sz w:val="21"/>
          <w:szCs w:val="21"/>
        </w:rPr>
        <w:t xml:space="preserve">. </w:t>
      </w:r>
    </w:p>
    <w:p w14:paraId="1B806769" w14:textId="31E15C91"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4.2. Не позднее трех дней после получения от Исполнителя акта, Заказчик рассматривает результаты и осуществляет приемку оказанных услуг по Договору на предмет соответствия их объема, качества требованиям, изложенным в Договоре, и направляет Исполнителю подписанный Заказчиком один экземпляр Акта сдачи-приемки услуг, либо запрос о предоставлении разъяснений касательно оказанных услуг, или мотивированный отказ от принятия оказанных услуг, или Акт с перечнем выявленных недостатков, необходимых доработок и сроком их устранения. В случае отказа Заказчика от принятия результатов оказанных услуг, в связи с необходимостью устранения недостатков услуг, Исполнитель обязуется в срок, установленный в Акте, составленном Заказчиком, устранить указанные недостатки за свой счет. </w:t>
      </w:r>
    </w:p>
    <w:p w14:paraId="280BF85E"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4.3. Для проверки услуг, выполненных Исполнителем и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6E440417"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4.4. В случае получения от Заказчика запроса о предоставлении разъяснений касательно оказанных услуг, или мотивированного отказа от принятия оказанных услуг, или Акта с перечнем выявленных недостатков, необходимых доработок и сроком их устранения Исполнитель в течение трех рабочих дней обязан представить Заказчику запрашиваемые разъяснения в отношении оказанных услуг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 произвести доработки и передать Заказчику приведенный в соответствие с предъявленными требованиями/замечаниями отчет об устранении недостатков, выполнении необходимых доработок, а также повторно подписанный Исполнителем Акт сдачи-приемки услуг по всем объектам за прошедший месяц в двух экземплярах для принятия Заказчиком оказанных услуг. </w:t>
      </w:r>
    </w:p>
    <w:p w14:paraId="425DCD4F" w14:textId="77777777" w:rsidR="00E923AC" w:rsidRPr="00F2203F" w:rsidRDefault="00E923AC" w:rsidP="00E923AC">
      <w:pPr>
        <w:ind w:firstLine="567"/>
        <w:rPr>
          <w:rFonts w:ascii="Times New Roman" w:hAnsi="Times New Roman" w:cs="Times New Roman"/>
          <w:sz w:val="21"/>
          <w:szCs w:val="21"/>
        </w:rPr>
      </w:pPr>
    </w:p>
    <w:p w14:paraId="239A195B" w14:textId="77777777" w:rsidR="00E923AC" w:rsidRPr="00F2203F" w:rsidRDefault="00E923AC" w:rsidP="00E923AC">
      <w:pPr>
        <w:widowControl/>
        <w:numPr>
          <w:ilvl w:val="0"/>
          <w:numId w:val="6"/>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ОТВЕТСТВЕННОСТЬ СТОРОН</w:t>
      </w:r>
    </w:p>
    <w:p w14:paraId="69CB80B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 Ответственность Заказчика: </w:t>
      </w:r>
    </w:p>
    <w:p w14:paraId="3F16B3D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5.1.1. В случае просрочки исполнения Заказчиком обязательств, предусмотренных договором, Исполнитель вправе применить к Заказчику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4FE2F7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 Ответственность Исполнителя: </w:t>
      </w:r>
    </w:p>
    <w:p w14:paraId="067106AA"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5.2.1. В случае несоответствия оказанных услуг объему (количеству), предусмотренному настоящим договором, и (или) оказания услуг ненадлежащего качества Заказчик вправе применить к Исполнителю пени.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 </w:t>
      </w:r>
    </w:p>
    <w:p w14:paraId="39194DF9"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5.2.2. Стороны освобождаются от уплаты неустойки, если докажут, что неисполнение или ненадлежащее исполнение обязательств по договору произошли вследствие обстоятельств непреодолимой силы или не по их вине. </w:t>
      </w:r>
    </w:p>
    <w:p w14:paraId="1AD1155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5.3. Уплата неустойки или применение иной формы ответственности не освобождает Стороны от исполнения обязательств по настоящему договору. </w:t>
      </w:r>
    </w:p>
    <w:p w14:paraId="622D445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 Условия освобождения Сторон от ответственности: </w:t>
      </w:r>
    </w:p>
    <w:p w14:paraId="7DA36FE1" w14:textId="60B0B44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5.4.1.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контроля Стороны и приводящее к тому,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общественные волнения и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 </w:t>
      </w:r>
    </w:p>
    <w:p w14:paraId="0208066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5.4.2. Форс-мажором не являются события, вызванные небрежностью или преднамеренным действием Стороны или агентов, сотрудников Стороны,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14:paraId="08E9394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5.4.3. Форс-мажором не является отсутствие достаточных средств или невыполнение каких-либо платежей, предусмотренных настоящим договором. </w:t>
      </w:r>
    </w:p>
    <w:p w14:paraId="76469582" w14:textId="7600932E" w:rsidR="00E923AC"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w:t>
        <w:lastRenderedPageBreak/>
        <w:t>форс-мажора должен быть подтвержден соответствующими компетентными органами.</w:t>
      </w:r>
    </w:p>
    <w:p w14:paraId="0F1B3CEE" w14:textId="798AD9FB" w:rsidR="0048187A" w:rsidRPr="00F2203F" w:rsidRDefault="0048187A" w:rsidP="00E923AC">
      <w:pPr>
        <w:ind w:firstLine="567"/>
        <w:rPr>
          <w:rFonts w:ascii="Times New Roman" w:hAnsi="Times New Roman" w:cs="Times New Roman"/>
          <w:sz w:val="21"/>
          <w:szCs w:val="21"/>
        </w:rPr>
      </w:pPr>
      <w:r>
        <w:rPr>
          <w:rFonts w:ascii="Times New Roman" w:hAnsi="Times New Roman" w:cs="Times New Roman"/>
          <w:sz w:val="21"/>
          <w:szCs w:val="21"/>
        </w:rPr>
        <w:t xml:space="preserve">5.4.5. Исполнитель выражает согласие на осуществление ФЕДЕРАЛЬНЫМ АГЕНТСТВОМ ПО ДЕЛАМ МОЛОДЕЖИ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14:paraId="0CE288B8" w14:textId="77777777" w:rsidR="00E923AC" w:rsidRPr="00F2203F" w:rsidRDefault="00E923AC" w:rsidP="00E923AC">
      <w:pPr>
        <w:pStyle w:val="3"/>
        <w:spacing w:after="0"/>
        <w:rPr>
          <w:sz w:val="21"/>
          <w:szCs w:val="21"/>
        </w:rPr>
      </w:pPr>
    </w:p>
    <w:p w14:paraId="69A39FC8"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ГАРАНТИИ ИСПОЛНИТЕЛЯ И ГАРАНТИЙНЫЕ ОБЯЗАТЕЛЬСТВА</w:t>
      </w:r>
    </w:p>
    <w:p w14:paraId="4535AA8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6.1. При исполнении обязательств по настоящему договору Исполнитель обязуется не нарушать имущественные и личные неимущественные права Заказчика и третьих лиц. </w:t>
      </w:r>
    </w:p>
    <w:p w14:paraId="36DCB678" w14:textId="2B15744B"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6.2. Исполнитель гарантирует качество оказываемых услуг в соответствии с требованиями настоящего договора, включая Технические задания, указанные в приложениях к настоящему договору, на протяжении всего срока договора.</w:t>
      </w:r>
    </w:p>
    <w:p w14:paraId="4C50EBDD" w14:textId="77777777" w:rsidR="00E923AC" w:rsidRPr="00F2203F" w:rsidRDefault="00E923AC" w:rsidP="00E923AC">
      <w:pPr>
        <w:ind w:firstLine="567"/>
        <w:rPr>
          <w:rFonts w:ascii="Times New Roman" w:hAnsi="Times New Roman" w:cs="Times New Roman"/>
          <w:sz w:val="21"/>
          <w:szCs w:val="21"/>
        </w:rPr>
      </w:pPr>
    </w:p>
    <w:p w14:paraId="5775680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ОБСТОЯТЕЛЬСТВА НЕПРЕОДОЛИМОЙ СИЛЫ</w:t>
      </w:r>
    </w:p>
    <w:p w14:paraId="4E25DB12"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14:paraId="1D52104B"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14:paraId="7047BD0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14:paraId="0B2C713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14:paraId="43002E8F" w14:textId="77777777" w:rsidR="00E923AC" w:rsidRPr="00F2203F" w:rsidRDefault="00E923AC" w:rsidP="00E923AC">
      <w:pPr>
        <w:ind w:left="567"/>
        <w:rPr>
          <w:rFonts w:ascii="Times New Roman" w:hAnsi="Times New Roman" w:cs="Times New Roman"/>
          <w:sz w:val="21"/>
          <w:szCs w:val="21"/>
        </w:rPr>
      </w:pPr>
    </w:p>
    <w:p w14:paraId="79070D25" w14:textId="77777777" w:rsidR="00E923AC" w:rsidRPr="00F2203F" w:rsidRDefault="00E923AC" w:rsidP="00E923AC">
      <w:pPr>
        <w:widowControl/>
        <w:numPr>
          <w:ilvl w:val="0"/>
          <w:numId w:val="7"/>
        </w:numPr>
        <w:tabs>
          <w:tab w:val="clear" w:pos="927"/>
          <w:tab w:val="left" w:pos="284"/>
          <w:tab w:val="num" w:pos="851"/>
        </w:tabs>
        <w:autoSpaceDE/>
        <w:autoSpaceDN/>
        <w:adjustRightInd/>
        <w:ind w:left="426"/>
        <w:jc w:val="center"/>
        <w:rPr>
          <w:rFonts w:ascii="Times New Roman" w:hAnsi="Times New Roman" w:cs="Times New Roman"/>
          <w:b/>
          <w:sz w:val="21"/>
          <w:szCs w:val="21"/>
        </w:rPr>
      </w:pPr>
      <w:r>
        <w:rPr>
          <w:rFonts w:ascii="Times New Roman" w:hAnsi="Times New Roman" w:cs="Times New Roman"/>
          <w:b/>
          <w:sz w:val="21"/>
          <w:szCs w:val="21"/>
        </w:rPr>
        <w:t>АРБИТРАЖ</w:t>
      </w:r>
    </w:p>
    <w:p w14:paraId="1E90458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14:paraId="1FC8BE23"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14:paraId="733319FB" w14:textId="77777777" w:rsidR="00E923AC" w:rsidRPr="00F2203F" w:rsidRDefault="00E923AC" w:rsidP="00E923AC">
      <w:pPr>
        <w:pStyle w:val="3"/>
        <w:rPr>
          <w:sz w:val="21"/>
          <w:szCs w:val="21"/>
        </w:rPr>
      </w:pPr>
    </w:p>
    <w:p w14:paraId="0A78A726"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СРОК ДЕЙСТВИЯ И РАСТОРЖЕНИЯ ДОГОВОРА</w:t>
      </w:r>
    </w:p>
    <w:p w14:paraId="51B1251C" w14:textId="3D9F1E74"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14:paraId="13E987E1"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14:paraId="010E7B03" w14:textId="77777777" w:rsidR="00E923AC" w:rsidRPr="00F2203F" w:rsidRDefault="00E923AC" w:rsidP="00E923AC">
      <w:pPr>
        <w:pStyle w:val="3"/>
        <w:spacing w:after="0"/>
        <w:rPr>
          <w:sz w:val="21"/>
          <w:szCs w:val="21"/>
        </w:rPr>
      </w:pPr>
    </w:p>
    <w:p w14:paraId="2391E561"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АНТИКОРРУПЦИОННАЯ ОГОВОРКА</w:t>
      </w:r>
    </w:p>
    <w:p w14:paraId="2F19721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E399B2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w:t>
        <w:lastRenderedPageBreak/>
        <w:t>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0302065E" w14:textId="0296A04F"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FBB0243" w14:textId="77777777" w:rsidR="00E923AC" w:rsidRPr="00F2203F" w:rsidRDefault="00E923AC" w:rsidP="00E923AC">
      <w:pPr>
        <w:pStyle w:val="3"/>
        <w:spacing w:after="0"/>
        <w:rPr>
          <w:sz w:val="21"/>
          <w:szCs w:val="21"/>
        </w:rPr>
      </w:pPr>
    </w:p>
    <w:p w14:paraId="4452B46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ОБЩИЕ ПОЛОЖЕНИЯ</w:t>
      </w:r>
    </w:p>
    <w:p w14:paraId="33E0ED0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14:paraId="56F2E6AF"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14:paraId="3F88B50B"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xml:space="preserve">- ООО «Компания «Тензор», ИНН 7605016030, КПП 760401001, ОГРН 1027600787994, 150001, Ярославская обл, г. Ярославль, пр-т Московский, д. 12.</w:t>
      </w:r>
    </w:p>
    <w:p w14:paraId="7A964F4B" w14:textId="77777777" w:rsidR="00E923AC" w:rsidRPr="00F2203F" w:rsidRDefault="00E923AC" w:rsidP="00E923AC">
      <w:pPr>
        <w:ind w:firstLine="567"/>
        <w:rPr>
          <w:rFonts w:ascii="Times New Roman" w:hAnsi="Times New Roman" w:cs="Times New Roman"/>
          <w:sz w:val="21"/>
          <w:szCs w:val="21"/>
        </w:rPr>
      </w:pPr>
      <w:r>
        <w:rPr>
          <w:rFonts w:ascii="Times New Roman" w:eastAsia="Calibri" w:hAnsi="Times New Roman" w:cs="Times New Roman"/>
          <w:sz w:val="21"/>
          <w:szCs w:val="21"/>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14:paraId="736CEA7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14:paraId="346B47D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14:paraId="12B106D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11.7. Взаимоотношения Сторон, не урегулированные настоящим Договором, регулируются действующим законодательством Российской Федерации.</w:t>
      </w:r>
    </w:p>
    <w:p w14:paraId="6586CA4A" w14:textId="50D754F0"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11.8. Приложение к настоящему договору:</w:t>
      </w:r>
    </w:p>
    <w:p>
      <w:r>
        <w:t>{#appendices}</w:t>
      </w:r>
    </w:p>
    <w:p w14:paraId="7F0B65E6" w14:textId="752E8816"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11.8.{appendix_number}. Приложение №{appendix_number} – Техническое задание на оказание услуг по {subject_description_short} для реализации проекта «{project_solution_name}».</w:t>
      </w:r>
    </w:p>
    <w:p>
      <w:r>
        <w:t>{/appendices}</w:t>
      </w:r>
    </w:p>
    <w:p w14:paraId="44ED4287" w14:textId="29436C65" w:rsidR="00E923AC"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
      </w:r>
    </w:p>
    <w:p w14:paraId="0F4C43FD" w14:textId="77777777" w:rsidR="0077501F" w:rsidRPr="00F2203F" w:rsidRDefault="0077501F" w:rsidP="0077501F">
      <w:pPr>
        <w:ind w:firstLine="567"/>
        <w:rPr>
          <w:rFonts w:ascii="Times New Roman" w:hAnsi="Times New Roman" w:cs="Times New Roman"/>
          <w:sz w:val="21"/>
          <w:szCs w:val="21"/>
        </w:rPr>
      </w:pPr>
    </w:p>
    <w:p w14:paraId="5D1E0165"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РЕКВИЗИТЫ СТОРОН</w:t>
      </w:r>
    </w:p>
    <w:tbl>
      <w:tblPr>
        <w:tblW w:w="0" w:type="auto"/>
        <w:tblLook w:val="04A0" w:firstRow="1" w:lastRow="0" w:firstColumn="1" w:lastColumn="0" w:noHBand="0" w:noVBand="1"/>
      </w:tblPr>
      <w:tblGrid>
        <w:gridCol w:w="4684"/>
        <w:gridCol w:w="5063"/>
      </w:tblGrid>
      <w:tr w:rsidR="00E923AC" w:rsidRPr="00F2203F" w14:paraId="1203F4CA" w14:textId="77777777" w:rsidTr="00E3209B">
        <w:tc>
          <w:tcPr>
            <w:tcW w:w="4684" w:type="dxa"/>
          </w:tcPr>
          <w:p w14:paraId="1E86A201" w14:textId="77777777" w:rsidR="00E923AC" w:rsidRPr="00F2203F" w:rsidRDefault="00E923AC" w:rsidP="0077501F">
            <w:pPr>
              <w:keepLines/>
              <w:tabs>
                <w:tab w:val="left" w:pos="720"/>
              </w:tabs>
              <w:suppressAutoHyphens/>
              <w:ind w:firstLine="38"/>
              <w:rPr>
                <w:rFonts w:ascii="Times New Roman" w:hAnsi="Times New Roman" w:cs="Times New Roman"/>
                <w:b/>
                <w:caps/>
                <w:sz w:val="21"/>
                <w:szCs w:val="21"/>
                <w:lang w:eastAsia="ar-SA"/>
              </w:rPr>
            </w:pPr>
            <w:r>
              <w:rPr>
                <w:rFonts w:ascii="Times New Roman" w:hAnsi="Times New Roman" w:cs="Times New Roman"/>
                <w:b/>
                <w:caps/>
                <w:sz w:val="21"/>
                <w:szCs w:val="21"/>
                <w:lang w:eastAsia="ar-SA"/>
              </w:rPr>
              <w:t>исполнитель</w:t>
            </w:r>
          </w:p>
        </w:tc>
        <w:tc>
          <w:tcPr>
            <w:tcW w:w="5063" w:type="dxa"/>
          </w:tcPr>
          <w:p w14:paraId="2E01B185" w14:textId="77777777" w:rsidR="00E923AC" w:rsidRPr="00F2203F" w:rsidRDefault="00E923AC" w:rsidP="0077501F">
            <w:pPr>
              <w:keepLines/>
              <w:tabs>
                <w:tab w:val="left" w:pos="720"/>
              </w:tabs>
              <w:suppressAutoHyphens/>
              <w:ind w:firstLine="27"/>
              <w:rPr>
                <w:rFonts w:ascii="Times New Roman" w:hAnsi="Times New Roman" w:cs="Times New Roman"/>
                <w:bCs/>
                <w:sz w:val="21"/>
                <w:szCs w:val="21"/>
              </w:rPr>
            </w:pPr>
            <w:r>
              <w:rPr>
                <w:rFonts w:ascii="Times New Roman" w:hAnsi="Times New Roman" w:cs="Times New Roman"/>
                <w:b/>
                <w:caps/>
                <w:sz w:val="21"/>
                <w:szCs w:val="21"/>
                <w:lang w:eastAsia="ar-SA"/>
              </w:rPr>
              <w:t>Заказчик</w:t>
            </w:r>
          </w:p>
        </w:tc>
      </w:tr>
      <w:tr w:rsidR="00E923AC" w:rsidRPr="00F2203F" w14:paraId="1FF98DCA" w14:textId="77777777" w:rsidTr="00E3209B">
        <w:tc>
          <w:tcPr>
            <w:tcW w:w="4684" w:type="dxa"/>
          </w:tcPr>
          <w:p w14:paraId="3CD2A913" w14:textId="6F5DFCED" w:rsidR="007F75BC" w:rsidRPr="00F2203F" w:rsidRDefault="0048187A" w:rsidP="00AC253B">
            <w:pPr>
              <w:keepLines/>
              <w:tabs>
                <w:tab w:val="left" w:pos="720"/>
              </w:tabs>
              <w:suppressAutoHyphens/>
              <w:ind w:firstLine="0"/>
              <w:jc w:val="left"/>
              <w:rPr>
                <w:rFonts w:ascii="Times New Roman" w:hAnsi="Times New Roman" w:cs="Times New Roman"/>
                <w:caps/>
                <w:sz w:val="21"/>
                <w:szCs w:val="21"/>
                <w:lang w:eastAsia="ar-SA"/>
              </w:rPr>
            </w:pPr>
            <w:r>
              <w:rPr>
                <w:rFonts w:ascii="Times New Roman" w:hAnsi="Times New Roman" w:cs="Times New Roman"/>
                <w:sz w:val="21"/>
                <w:szCs w:val="21"/>
              </w:rPr>
              <w:t>{contractor_full_name}</w:t>
            </w:r>
          </w:p>
        </w:tc>
        <w:tc>
          <w:tcPr>
            <w:tcW w:w="5063" w:type="dxa"/>
          </w:tcPr>
          <w:p w14:paraId="78AD0083" w14:textId="77777777" w:rsidR="00E923AC" w:rsidRPr="00F2203F" w:rsidRDefault="00E923AC" w:rsidP="00AC253B">
            <w:pPr>
              <w:ind w:firstLine="34"/>
              <w:jc w:val="left"/>
              <w:rPr>
                <w:rFonts w:ascii="Times New Roman" w:hAnsi="Times New Roman" w:cs="Times New Roman"/>
                <w:sz w:val="21"/>
                <w:szCs w:val="21"/>
              </w:rPr>
            </w:pPr>
            <w:r>
              <w:rPr>
                <w:rFonts w:ascii="Times New Roman" w:hAnsi="Times New Roman" w:cs="Times New Roman"/>
                <w:sz w:val="21"/>
                <w:szCs w:val="21"/>
              </w:rPr>
              <w:t>{customer_req_full_name}</w:t>
            </w:r>
          </w:p>
        </w:tc>
      </w:tr>
      <w:tr w:rsidR="00E923AC" w:rsidRPr="00F2203F" w14:paraId="118406FC" w14:textId="77777777" w:rsidTr="00E3209B">
        <w:tc>
          <w:tcPr>
            <w:tcW w:w="4684" w:type="dxa"/>
          </w:tcPr>
          <w:p w14:paraId="1D9441B7" w14:textId="52AAA6F7" w:rsidR="00E84F17" w:rsidRPr="00F2203F" w:rsidRDefault="00E84F17" w:rsidP="00E84F17">
            <w:pPr>
              <w:ind w:firstLine="0"/>
              <w:jc w:val="left"/>
              <w:rPr>
                <w:rFonts w:ascii="Times New Roman" w:hAnsi="Times New Roman" w:cs="Times New Roman"/>
                <w:bCs/>
                <w:sz w:val="21"/>
                <w:szCs w:val="21"/>
              </w:rPr>
            </w:pPr>
            <w:r>
              <w:rPr>
                <w:rFonts w:ascii="Times New Roman" w:hAnsi="Times New Roman" w:cs="Times New Roman"/>
                <w:sz w:val="21"/>
                <w:szCs w:val="21"/>
              </w:rPr>
              <w:t>Адрес местонахождения:</w:t>
            </w:r>
            <w:r>
              <w:rPr>
                <w:rFonts w:ascii="Times New Roman" w:hAnsi="Times New Roman" w:cs="Times New Roman"/>
                <w:bCs/>
                <w:sz w:val="21"/>
                <w:szCs w:val="21"/>
              </w:rPr>
              <w:t xml:space="preserve"> {contractor_address} </w:t>
            </w:r>
          </w:p>
          <w:p w14:paraId="5BA9D3CF"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ИНН {contractor_inn} </w:t>
            </w:r>
          </w:p>
          <w:p w14:paraId="1D2F8D3C"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449F2E4" w14:textId="4FB0EB64"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Расчетный счет: {contractor_bank_account} </w:t>
            </w:r>
          </w:p>
          <w:p w14:paraId="63F7E23A" w14:textId="522306D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в МОСКОВСКОМ ФИЛИАЛЕ АО КБ </w:t>
            </w:r>
          </w:p>
          <w:p w14:paraId="37AEBD43"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{contractor_bank_name}</w:t>
            </w:r>
          </w:p>
          <w:p w14:paraId="459F8649" w14:textId="3FC4165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Корреспондентский счет: {contractor_corr_account} </w:t>
            </w:r>
          </w:p>
          <w:p w14:paraId="43C13CF3" w14:textId="13EF7B49" w:rsidR="00E923AC" w:rsidRPr="00F2203F" w:rsidRDefault="00E84F17" w:rsidP="00E84F17">
            <w:pPr>
              <w:ind w:firstLine="37"/>
              <w:jc w:val="left"/>
              <w:rPr>
                <w:rFonts w:ascii="Times New Roman" w:hAnsi="Times New Roman" w:cs="Times New Roman"/>
                <w:caps/>
                <w:sz w:val="21"/>
                <w:szCs w:val="21"/>
                <w:lang w:eastAsia="ar-SA"/>
              </w:rPr>
            </w:pPr>
            <w:r>
              <w:rPr>
                <w:rFonts w:ascii="Times New Roman" w:hAnsi="Times New Roman" w:cs="Times New Roman"/>
                <w:bCs/>
                <w:sz w:val="21"/>
                <w:szCs w:val="21"/>
              </w:rPr>
              <w:t>БИК {contractor_bik}</w:t>
            </w:r>
          </w:p>
        </w:tc>
        <w:tc>
          <w:tcPr>
            <w:tcW w:w="5063" w:type="dxa"/>
          </w:tcPr>
          <w:p w14:paraId="11DB37B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Адрес местонахождения: {customer_address}</w:t>
            </w:r>
          </w:p>
          <w:p w14:paraId="21F49D87"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ИНН/ КПП {customer_inn_kpp}</w:t>
            </w:r>
          </w:p>
          <w:p w14:paraId="404C132B"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1882B4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{customer_bank_authority}</w:t>
            </w:r>
          </w:p>
          <w:p w14:paraId="1FF0B6F5"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Единый казначейский счет: {customer_eks}</w:t>
            </w:r>
          </w:p>
          <w:p w14:paraId="70A7940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Казначейский счет: {customer_ks}</w:t>
            </w:r>
          </w:p>
          <w:p w14:paraId="67E65470"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БИК {customer_bik}</w:t>
            </w:r>
          </w:p>
          <w:p w14:paraId="39948376" w14:textId="1502DC20" w:rsidR="000A5971" w:rsidRPr="00F2203F" w:rsidRDefault="000A5971" w:rsidP="0077501F">
            <w:pPr>
              <w:ind w:right="-1" w:firstLine="35"/>
              <w:jc w:val="left"/>
              <w:rPr>
                <w:rFonts w:ascii="Times New Roman" w:hAnsi="Times New Roman" w:cs="Times New Roman"/>
                <w:bCs/>
                <w:sz w:val="21"/>
                <w:szCs w:val="21"/>
              </w:rPr>
            </w:pPr>
            <w:r>
              <w:rPr>
                <w:rFonts w:ascii="Times New Roman" w:hAnsi="Times New Roman" w:cs="Times New Roman"/>
                <w:bCs/>
                <w:sz w:val="21"/>
                <w:szCs w:val="21"/>
              </w:rPr>
              <w:t>Лицевой счет {customer_personal_account}</w:t>
            </w:r>
          </w:p>
        </w:tc>
      </w:tr>
      <w:tr w:rsidR="00E923AC" w:rsidRPr="00F2203F" w14:paraId="24DAB9A2" w14:textId="77777777" w:rsidTr="00E3209B">
        <w:tc>
          <w:tcPr>
            <w:tcW w:w="4684" w:type="dxa"/>
          </w:tcPr>
          <w:p w14:paraId="7CF2E023"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r>
              <w:rPr>
                <w:rFonts w:ascii="Times New Roman" w:hAnsi="Times New Roman" w:cs="Times New Roman"/>
                <w:sz w:val="21"/>
                <w:szCs w:val="21"/>
                <w:lang w:eastAsia="ar-SA"/>
              </w:rPr>
              <w:t>Индивидуальный Предприниматель</w:t>
            </w:r>
          </w:p>
          <w:p w14:paraId="0C8D8BD0"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313215CF"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110C9F1B" w14:textId="0E0A036D" w:rsidR="00E923AC" w:rsidRPr="00F2203F" w:rsidRDefault="00E84F17" w:rsidP="00E84F17">
            <w:pPr>
              <w:keepLines/>
              <w:tabs>
                <w:tab w:val="left" w:pos="720"/>
              </w:tabs>
              <w:suppressAutoHyphens/>
              <w:ind w:firstLine="0"/>
              <w:rPr>
                <w:rFonts w:ascii="Times New Roman" w:hAnsi="Times New Roman" w:cs="Times New Roman"/>
                <w:b/>
                <w:caps/>
                <w:sz w:val="21"/>
                <w:szCs w:val="21"/>
                <w:lang w:eastAsia="ar-SA"/>
              </w:rPr>
            </w:pPr>
            <w:r>
              <w:rPr>
                <w:rFonts w:ascii="Times New Roman" w:hAnsi="Times New Roman" w:cs="Times New Roman"/>
                <w:sz w:val="21"/>
                <w:szCs w:val="21"/>
                <w:lang w:eastAsia="ar-SA"/>
              </w:rPr>
              <w:t>________________________/ {contractor_signatory_initials}/</w:t>
            </w:r>
          </w:p>
        </w:tc>
        <w:tc>
          <w:tcPr>
            <w:tcW w:w="5063" w:type="dxa"/>
          </w:tcPr>
          <w:p w14:paraId="2C409312" w14:textId="77777777" w:rsidR="00E923AC" w:rsidRPr="00F2203F" w:rsidRDefault="00E923AC" w:rsidP="00026626">
            <w:pPr>
              <w:ind w:firstLine="35"/>
              <w:jc w:val="left"/>
              <w:rPr>
                <w:rFonts w:ascii="Times New Roman" w:hAnsi="Times New Roman" w:cs="Times New Roman"/>
                <w:sz w:val="21"/>
                <w:szCs w:val="21"/>
              </w:rPr>
            </w:pPr>
            <w:r>
              <w:rPr>
                <w:rFonts w:ascii="Times New Roman" w:hAnsi="Times New Roman" w:cs="Times New Roman"/>
                <w:sz w:val="21"/>
                <w:szCs w:val="21"/>
              </w:rPr>
              <w:t xml:space="preserve">{customer_signatory_position_short}</w:t>
            </w:r>
          </w:p>
          <w:p w14:paraId="4456DF39" w14:textId="77777777" w:rsidR="00E923AC" w:rsidRPr="00F2203F" w:rsidRDefault="00E923AC" w:rsidP="00E3209B">
            <w:pPr>
              <w:rPr>
                <w:rFonts w:ascii="Times New Roman" w:hAnsi="Times New Roman" w:cs="Times New Roman"/>
                <w:sz w:val="21"/>
                <w:szCs w:val="21"/>
              </w:rPr>
            </w:pPr>
          </w:p>
          <w:p w14:paraId="4A29FC72" w14:textId="77777777" w:rsidR="00E923AC" w:rsidRPr="00F2203F" w:rsidRDefault="00E923AC" w:rsidP="00E3209B">
            <w:pPr>
              <w:rPr>
                <w:rFonts w:ascii="Times New Roman" w:hAnsi="Times New Roman" w:cs="Times New Roman"/>
                <w:sz w:val="21"/>
                <w:szCs w:val="21"/>
              </w:rPr>
            </w:pPr>
          </w:p>
          <w:p w14:paraId="47C67DF3" w14:textId="03BD12A0" w:rsidR="003F3DAE" w:rsidRPr="00F2203F" w:rsidRDefault="00E923AC" w:rsidP="00AC253B">
            <w:pPr>
              <w:rPr>
                <w:rFonts w:ascii="Times New Roman" w:hAnsi="Times New Roman" w:cs="Times New Roman"/>
                <w:bCs/>
                <w:sz w:val="21"/>
                <w:szCs w:val="21"/>
              </w:rPr>
            </w:pPr>
            <w:r>
              <w:rPr>
                <w:rFonts w:ascii="Times New Roman" w:hAnsi="Times New Roman" w:cs="Times New Roman"/>
                <w:sz w:val="21"/>
                <w:szCs w:val="21"/>
              </w:rPr>
              <w:t>___________________/</w:t>
            </w:r>
            <w:r>
              <w:rPr>
                <w:rFonts w:ascii="Times New Roman" w:hAnsi="Times New Roman" w:cs="Times New Roman"/>
                <w:bCs/>
                <w:sz w:val="21"/>
                <w:szCs w:val="21"/>
              </w:rPr>
              <w:t xml:space="preserve"> {customer_signatory_initials}/</w:t>
            </w:r>
          </w:p>
        </w:tc>
      </w:tr>
    </w:tbl>
    <w:p w14:paraId="66A6B32B" w14:textId="77777777" w:rsidR="00E923AC" w:rsidRPr="00F2203F" w:rsidRDefault="00E923AC" w:rsidP="00E923AC">
      <w:pPr>
        <w:ind w:firstLine="709"/>
        <w:rPr>
          <w:rFonts w:ascii="Times New Roman" w:hAnsi="Times New Roman" w:cs="Times New Roman"/>
          <w:sz w:val="21"/>
          <w:szCs w:val="21"/>
          <w:highlight w:val="yellow"/>
        </w:rPr>
      </w:pPr>
    </w:p>
    <w:p w14:paraId="4CF6B6EA" w14:textId="77777777" w:rsidR="00091F42" w:rsidRPr="00F2203F" w:rsidRDefault="00091F42" w:rsidP="00A532FD">
      <w:pPr>
        <w:jc w:val="right"/>
        <w:rPr>
          <w:rFonts w:ascii="Times New Roman" w:hAnsi="Times New Roman" w:cs="Times New Roman"/>
          <w:sz w:val="21"/>
          <w:szCs w:val="21"/>
        </w:rPr>
        <w:sectPr w:rsidR="00091F42" w:rsidRPr="00F2203F" w:rsidSect="00F95656">
          <w:pgSz w:w="11900" w:h="16800"/>
          <w:pgMar w:top="567" w:right="567" w:bottom="567" w:left="1134" w:header="720" w:footer="720" w:gutter="0"/>
          <w:cols w:space="720"/>
          <w:noEndnote/>
        </w:sectPr>
      </w:pPr>
    </w:p>
    <w:p>
      <w:r>
        <w:t>{#appendices}</w:t>
      </w:r>
    </w:p>
    <w:p w14:paraId="3A9BA4AC" w14:textId="49040FAE" w:rsidR="00A532FD" w:rsidRPr="00F2203F" w:rsidRDefault="00A532FD" w:rsidP="00A532FD">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№{appendix_number} </w:t>
      </w:r>
    </w:p>
    <w:p w14:paraId="00091BAD" w14:textId="1E566121" w:rsidR="00A532FD" w:rsidRPr="00F2203F" w:rsidRDefault="000D2AE9" w:rsidP="00A532FD">
      <w:pPr>
        <w:jc w:val="right"/>
        <w:rPr>
          <w:rFonts w:ascii="Times New Roman" w:hAnsi="Times New Roman" w:cs="Times New Roman"/>
          <w:sz w:val="21"/>
          <w:szCs w:val="21"/>
        </w:rPr>
      </w:pPr>
      <w:r>
        <w:rPr>
          <w:rFonts w:ascii="Times New Roman" w:hAnsi="Times New Roman" w:cs="Times New Roman"/>
          <w:sz w:val="21"/>
          <w:szCs w:val="21"/>
        </w:rPr>
        <w:t xml:space="preserve">к Договору № {contract_number} </w:t>
      </w:r>
    </w:p>
    <w:p w14:paraId="7877705F" w14:textId="1B10540C" w:rsidR="00A532FD" w:rsidRPr="00F2203F" w:rsidRDefault="00004383" w:rsidP="00A532FD">
      <w:pPr>
        <w:jc w:val="right"/>
        <w:rPr>
          <w:rFonts w:ascii="Times New Roman" w:hAnsi="Times New Roman" w:cs="Times New Roman"/>
          <w:sz w:val="21"/>
          <w:szCs w:val="21"/>
        </w:rPr>
      </w:pPr>
      <w:r>
        <w:rPr>
          <w:rFonts w:ascii="Times New Roman" w:hAnsi="Times New Roman" w:cs="Times New Roman"/>
          <w:sz w:val="21"/>
          <w:szCs w:val="21"/>
        </w:rPr>
        <w:t xml:space="preserve">«{contract_date}» года</w:t>
      </w:r>
    </w:p>
    <w:p w14:paraId="191ED305" w14:textId="77777777" w:rsidR="00A532FD" w:rsidRPr="00F2203F" w:rsidRDefault="00A532FD" w:rsidP="00A532FD">
      <w:pPr>
        <w:jc w:val="right"/>
        <w:rPr>
          <w:rFonts w:ascii="Times New Roman" w:hAnsi="Times New Roman" w:cs="Times New Roman"/>
          <w:sz w:val="21"/>
          <w:szCs w:val="21"/>
        </w:rPr>
      </w:pPr>
    </w:p>
    <w:p w14:paraId="4E92144C" w14:textId="77777777" w:rsidR="00A532FD" w:rsidRPr="00F2203F" w:rsidRDefault="00A532FD" w:rsidP="00A532FD">
      <w:pPr>
        <w:jc w:val="right"/>
        <w:rPr>
          <w:rFonts w:ascii="Times New Roman" w:hAnsi="Times New Roman" w:cs="Times New Roman"/>
          <w:sz w:val="21"/>
          <w:szCs w:val="21"/>
        </w:rPr>
      </w:pPr>
    </w:p>
    <w:p w14:paraId="163FB682" w14:textId="77777777" w:rsidR="0077501F" w:rsidRPr="00F2203F" w:rsidRDefault="0077501F" w:rsidP="0077501F">
      <w:pPr>
        <w:ind w:firstLine="567"/>
        <w:jc w:val="center"/>
        <w:rPr>
          <w:rFonts w:ascii="Times New Roman" w:hAnsi="Times New Roman" w:cs="Times New Roman"/>
          <w:b/>
          <w:bCs/>
          <w:sz w:val="21"/>
          <w:szCs w:val="21"/>
        </w:rPr>
      </w:pPr>
      <w:r>
        <w:rPr>
          <w:rFonts w:ascii="Times New Roman" w:hAnsi="Times New Roman" w:cs="Times New Roman"/>
          <w:b/>
          <w:bCs/>
          <w:sz w:val="21"/>
          <w:szCs w:val="21"/>
        </w:rPr>
        <w:t>Техническое задание</w:t>
      </w:r>
    </w:p>
    <w:p w14:paraId="25495330"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 xml:space="preserve">на оказание услуг по {subject_description} для реализации </w:t>
      </w:r>
    </w:p>
    <w:p w14:paraId="09090BE1"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проекта «{project_solution_name}»</w:t>
      </w:r>
    </w:p>
    <w:p w14:paraId="3B1971BF"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Объем и характеристика оказываемых услуг:</w:t>
      </w:r>
    </w:p>
    <w:tbl>
      <w:tblPr>
        <w:tblStyle w:val="af5"/>
        <w:tblW w:w="0" w:type="auto"/>
        <w:tblLook w:val="04A0" w:firstRow="1" w:lastRow="0" w:firstColumn="1" w:lastColumn="0" w:noHBand="0" w:noVBand="1"/>
      </w:tblPr>
      <w:tblGrid>
        <w:gridCol w:w="1552"/>
        <w:gridCol w:w="2756"/>
        <w:gridCol w:w="1324"/>
        <w:gridCol w:w="1359"/>
        <w:gridCol w:w="1390"/>
        <w:gridCol w:w="1576"/>
      </w:tblGrid>
      <w:tr w:rsidR="0077501F" w:rsidRPr="00F2203F" w14:paraId="512A4103" w14:textId="77777777" w:rsidTr="00C52A3B">
        <w:tc>
          <w:tcPr>
            <w:tcW w:w="1552" w:type="dxa"/>
          </w:tcPr>
          <w:p w14:paraId="5A2D74A7"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Тип услуги</w:t>
            </w:r>
          </w:p>
        </w:tc>
        <w:tc>
          <w:tcPr>
            <w:tcW w:w="2756" w:type="dxa"/>
          </w:tcPr>
          <w:p w14:paraId="1CE11F1C"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324" w:type="dxa"/>
          </w:tcPr>
          <w:p w14:paraId="037332FE"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359" w:type="dxa"/>
          </w:tcPr>
          <w:p w14:paraId="7577E8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1390" w:type="dxa"/>
          </w:tcPr>
          <w:p w14:paraId="14111A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1576" w:type="dxa"/>
          </w:tcPr>
          <w:p w14:paraId="6F23F2E5"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77501F" w:rsidRPr="00F2203F" w14:paraId="24716D85" w14:textId="77777777" w:rsidTr="00C52A3B">
        <w:tc>
          <w:tcPr>
            <w:tcW w:w="1552" w:type="dxa"/>
          </w:tcPr>
          <w:p w14:paraId="5D0CF9D0"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{#specialists}{specialist_type}</w:t>
            </w:r>
          </w:p>
        </w:tc>
        <w:tc>
          <w:tcPr>
            <w:tcW w:w="2756" w:type="dxa"/>
          </w:tcPr>
          <w:p w14:paraId="55D885B7" w14:textId="77777777" w:rsidR="0077501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{specialist_description}</w:t>
            </w:r>
          </w:p>
          <w:p w14:paraId="6E8E9F8F"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{schedule_note_label}{specialist_schedule_note}</w:t>
            </w:r>
          </w:p>
        </w:tc>
        <w:tc>
          <w:tcPr>
            <w:tcW w:w="1324" w:type="dxa"/>
          </w:tcPr>
          <w:p w14:paraId="708C283B" w14:textId="533D07CF" w:rsidR="0077501F" w:rsidRPr="00F2203F" w:rsidRDefault="0077501F" w:rsidP="00F95656">
            <w:pPr>
              <w:pStyle w:val="11"/>
              <w:jc w:val="center"/>
              <w:rPr>
                <w:rFonts w:ascii="Times New Roman" w:hAnsi="Times New Roman" w:cs="Times New Roman"/>
                <w:sz w:val="21"/>
                <w:szCs w:val="21"/>
              </w:rPr>
            </w:pPr>
            <w:r>
              <w:rPr>
                <w:rFonts w:ascii="Times New Roman" w:hAnsi="Times New Roman" w:cs="Times New Roman"/>
                <w:sz w:val="21"/>
                <w:szCs w:val="21"/>
              </w:rPr>
              <w:t xml:space="preserve">{specialist_unit}</w:t>
            </w:r>
          </w:p>
        </w:tc>
        <w:tc>
          <w:tcPr>
            <w:tcW w:w="1359" w:type="dxa"/>
          </w:tcPr>
          <w:p w14:paraId="4BF0663B"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1390" w:type="dxa"/>
          </w:tcPr>
          <w:p w14:paraId="608EB694"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color w:val="334059"/>
                <w:sz w:val="21"/>
                <w:szCs w:val="21"/>
                <w:shd w:val="clear" w:color="auto" w:fill="FFFFFF"/>
              </w:rPr>
              <w:t>{specialist_unit_price}</w:t>
            </w:r>
          </w:p>
        </w:tc>
        <w:tc>
          <w:tcPr>
            <w:tcW w:w="1576" w:type="dxa"/>
          </w:tcPr>
          <w:p w14:paraId="5DFF411A"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{specialist_line_total}{/specialists}</w:t>
            </w:r>
          </w:p>
        </w:tc>
      </w:tr>
      <w:tr w:rsidR="0077501F" w:rsidRPr="00F2203F" w14:paraId="6EB07388" w14:textId="77777777" w:rsidTr="00C52A3B">
        <w:tc>
          <w:tcPr>
            <w:tcW w:w="8381" w:type="dxa"/>
            <w:gridSpan w:val="5"/>
          </w:tcPr>
          <w:p w14:paraId="060597E3" w14:textId="77777777" w:rsidR="0077501F" w:rsidRPr="00F2203F" w:rsidRDefault="0077501F" w:rsidP="00C52A3B">
            <w:pPr>
              <w:pStyle w:val="11"/>
              <w:jc w:val="right"/>
              <w:rPr>
                <w:rFonts w:ascii="Times New Roman" w:hAnsi="Times New Roman" w:cs="Times New Roman"/>
                <w:sz w:val="21"/>
                <w:szCs w:val="21"/>
              </w:rPr>
            </w:pPr>
            <w:r>
              <w:rPr>
                <w:rFonts w:ascii="Times New Roman" w:hAnsi="Times New Roman" w:cs="Times New Roman"/>
                <w:sz w:val="21"/>
                <w:szCs w:val="21"/>
              </w:rPr>
              <w:t>ИТОГО</w:t>
            </w:r>
          </w:p>
        </w:tc>
        <w:tc>
          <w:tcPr>
            <w:tcW w:w="1576" w:type="dxa"/>
          </w:tcPr>
          <w:p w14:paraId="1FA0963D"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{total}</w:t>
            </w:r>
          </w:p>
        </w:tc>
      </w:tr>
    </w:tbl>
    <w:p w14:paraId="024D0C4A" w14:textId="77777777" w:rsidR="0077501F" w:rsidRPr="00F2203F" w:rsidRDefault="0077501F" w:rsidP="0077501F">
      <w:pPr>
        <w:pStyle w:val="11"/>
        <w:spacing w:line="240" w:lineRule="auto"/>
        <w:rPr>
          <w:rFonts w:ascii="Times New Roman" w:hAnsi="Times New Roman" w:cs="Times New Roman"/>
          <w:sz w:val="21"/>
          <w:szCs w:val="21"/>
        </w:rPr>
      </w:pPr>
    </w:p>
    <w:p w14:paraId="60DD2B4D"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Период оказания услуг: {period}. Конкретные даты и время проведения мероприятий согласуется между Заказчиком и Исполнителем дополнительно.</w:t>
      </w:r>
    </w:p>
    <w:p w14:paraId="1FD32090"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Место оказания услуг: {place}.</w:t>
      </w:r>
    </w:p>
    <w:p w14:paraId="4B6A0114"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Категория участников мероприятий: {participant_category}.</w:t>
      </w:r>
    </w:p>
    <w:p w14:paraId="3CB82699" w14:textId="77777777" w:rsidR="0077501F" w:rsidRPr="00F2203F" w:rsidRDefault="0077501F" w:rsidP="0077501F">
      <w:pPr>
        <w:pStyle w:val="11"/>
        <w:ind w:left="1069"/>
        <w:rPr>
          <w:rFonts w:ascii="Times New Roman" w:hAnsi="Times New Roman" w:cs="Times New Roman"/>
          <w:sz w:val="21"/>
          <w:szCs w:val="21"/>
        </w:rPr>
      </w:pPr>
    </w:p>
    <w:p w14:paraId="7FAD81B6" w14:textId="77777777" w:rsidR="0077501F" w:rsidRPr="00F2203F" w:rsidRDefault="0077501F" w:rsidP="0077501F">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77501F" w:rsidRPr="00F2203F" w14:paraId="45EE0141" w14:textId="77777777" w:rsidTr="00C52A3B">
        <w:tc>
          <w:tcPr>
            <w:tcW w:w="2275" w:type="pct"/>
            <w:tcBorders>
              <w:top w:val="nil"/>
              <w:left w:val="nil"/>
              <w:bottom w:val="nil"/>
              <w:right w:val="nil"/>
            </w:tcBorders>
            <w:tcMar>
              <w:top w:w="100" w:type="dxa"/>
              <w:left w:w="100" w:type="dxa"/>
              <w:bottom w:w="100" w:type="dxa"/>
              <w:right w:w="100" w:type="dxa"/>
            </w:tcMar>
          </w:tcPr>
          <w:p w14:paraId="3E5623EB" w14:textId="77777777" w:rsidR="0077501F" w:rsidRPr="00F2203F" w:rsidRDefault="0077501F" w:rsidP="00C52A3B">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09ACD181"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77501F" w:rsidRPr="00F2203F" w14:paraId="1AF4611A" w14:textId="77777777" w:rsidTr="00C52A3B">
        <w:trPr>
          <w:trHeight w:val="985"/>
        </w:trPr>
        <w:tc>
          <w:tcPr>
            <w:tcW w:w="2275" w:type="pct"/>
            <w:tcBorders>
              <w:top w:val="nil"/>
              <w:left w:val="nil"/>
              <w:bottom w:val="nil"/>
              <w:right w:val="nil"/>
            </w:tcBorders>
            <w:tcMar>
              <w:top w:w="100" w:type="dxa"/>
              <w:left w:w="100" w:type="dxa"/>
              <w:bottom w:w="100" w:type="dxa"/>
              <w:right w:w="100" w:type="dxa"/>
            </w:tcMar>
          </w:tcPr>
          <w:p w14:paraId="56B2E7B7" w14:textId="77777777" w:rsidR="0077501F" w:rsidRPr="00F2203F" w:rsidRDefault="0077501F" w:rsidP="00C52A3B">
            <w:pPr>
              <w:ind w:firstLine="0"/>
              <w:rPr>
                <w:rFonts w:ascii="Times New Roman" w:eastAsia="Ubuntu Mono" w:hAnsi="Times New Roman" w:cs="Times New Roman"/>
                <w:sz w:val="21"/>
                <w:szCs w:val="21"/>
              </w:rPr>
            </w:pPr>
          </w:p>
          <w:p w14:paraId="28702DCD" w14:textId="77777777" w:rsidR="0077501F" w:rsidRPr="00F2203F" w:rsidRDefault="0077501F" w:rsidP="00C52A3B">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{customer_signatory_initials}</w:t>
            </w:r>
          </w:p>
          <w:p w14:paraId="7299CE89" w14:textId="77777777" w:rsidR="0077501F" w:rsidRPr="00F2203F" w:rsidRDefault="0077501F" w:rsidP="00C52A3B">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11955F66"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2A7988D3" w14:textId="77777777" w:rsidR="0077501F" w:rsidRPr="00F2203F" w:rsidRDefault="0077501F" w:rsidP="00C52A3B">
            <w:pPr>
              <w:ind w:left="164"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__________________/ </w:t>
            </w:r>
            <w:r>
              <w:rPr>
                <w:rFonts w:ascii="Times New Roman" w:hAnsi="Times New Roman" w:cs="Times New Roman"/>
                <w:sz w:val="21"/>
                <w:szCs w:val="21"/>
                <w:lang w:eastAsia="ar-SA"/>
              </w:rPr>
              <w:t>{contractor_signatory_initials}</w:t>
            </w:r>
          </w:p>
          <w:p w14:paraId="1382C60B"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ab/>
              <w:tab/>
            </w:r>
          </w:p>
        </w:tc>
      </w:tr>
    </w:tbl>
    <w:p w14:paraId="2C3DD267" w14:textId="77777777" w:rsidR="0077501F" w:rsidRPr="00F2203F" w:rsidRDefault="0077501F" w:rsidP="0077501F">
      <w:pPr>
        <w:ind w:firstLine="0"/>
        <w:rPr>
          <w:rFonts w:ascii="Times New Roman" w:hAnsi="Times New Roman" w:cs="Times New Roman"/>
          <w:sz w:val="21"/>
          <w:szCs w:val="21"/>
        </w:rPr>
      </w:pPr>
    </w:p>
    <w:p w14:paraId="5ABD767C" w14:textId="77777777" w:rsidR="0077501F" w:rsidRDefault="0077501F" w:rsidP="0077501F">
      <w:pPr>
        <w:widowControl/>
        <w:autoSpaceDE/>
        <w:autoSpaceDN/>
        <w:adjustRightInd/>
        <w:spacing w:after="160" w:line="259" w:lineRule="auto"/>
        <w:ind w:firstLine="0"/>
        <w:jc w:val="left"/>
        <w:rPr>
          <w:rFonts w:ascii="Times New Roman" w:hAnsi="Times New Roman" w:cs="Times New Roman"/>
          <w:sz w:val="21"/>
          <w:szCs w:val="21"/>
        </w:rPr>
      </w:pPr>
      <w:r>
        <w:rPr>
          <w:rFonts w:ascii="Times New Roman" w:hAnsi="Times New Roman" w:cs="Times New Roman"/>
          <w:sz w:val="21"/>
          <w:szCs w:val="21"/>
        </w:rPr>
        <w:br w:type="page"/>
      </w:r>
    </w:p>
    <w:p>
      <w:r>
        <w:t>{/appendices}</w:t>
      </w:r>
    </w:p>
    <w:sectPr w:rsidR="0078771D" w:rsidRPr="00F2203F" w:rsidSect="004B480D">
      <w:pgSz w:w="11900" w:h="16800"/>
      <w:pgMar w:top="904" w:right="799" w:bottom="1040" w:left="113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2458" w14:textId="77777777" w:rsidR="00E26E1D" w:rsidRDefault="00E26E1D" w:rsidP="00EB121F">
      <w:r>
        <w:separator/>
      </w:r>
    </w:p>
  </w:endnote>
  <w:endnote w:type="continuationSeparator" w:id="0">
    <w:p w14:paraId="5AA0019C" w14:textId="77777777" w:rsidR="00E26E1D" w:rsidRDefault="00E26E1D" w:rsidP="00E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5087" w14:textId="77777777" w:rsidR="00E26E1D" w:rsidRDefault="00E26E1D" w:rsidP="00EB121F">
      <w:r>
        <w:separator/>
      </w:r>
    </w:p>
  </w:footnote>
  <w:footnote w:type="continuationSeparator" w:id="0">
    <w:p w14:paraId="508B2C62" w14:textId="77777777" w:rsidR="00E26E1D" w:rsidRDefault="00E26E1D" w:rsidP="00EB1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155"/>
    <w:multiLevelType w:val="hybridMultilevel"/>
    <w:tmpl w:val="288E21C8"/>
    <w:lvl w:ilvl="0" w:tplc="EC1EC6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F4303B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0C154EE"/>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C5D2B54"/>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43C70F4"/>
    <w:multiLevelType w:val="hybridMultilevel"/>
    <w:tmpl w:val="407E8A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0615264"/>
    <w:multiLevelType w:val="hybridMultilevel"/>
    <w:tmpl w:val="250EFA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553E0611"/>
    <w:multiLevelType w:val="hybridMultilevel"/>
    <w:tmpl w:val="2AB4832A"/>
    <w:lvl w:ilvl="0" w:tplc="A8B223D6">
      <w:start w:val="4"/>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593878E6"/>
    <w:multiLevelType w:val="multilevel"/>
    <w:tmpl w:val="421457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8"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776236BE"/>
    <w:multiLevelType w:val="hybridMultilevel"/>
    <w:tmpl w:val="393ABF04"/>
    <w:lvl w:ilvl="0" w:tplc="A2587148">
      <w:start w:val="3"/>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num w:numId="1" w16cid:durableId="1843281849">
    <w:abstractNumId w:val="8"/>
  </w:num>
  <w:num w:numId="2" w16cid:durableId="673918960">
    <w:abstractNumId w:val="4"/>
  </w:num>
  <w:num w:numId="3" w16cid:durableId="204299232">
    <w:abstractNumId w:val="5"/>
  </w:num>
  <w:num w:numId="4" w16cid:durableId="1190605913">
    <w:abstractNumId w:val="7"/>
  </w:num>
  <w:num w:numId="5" w16cid:durableId="1203518296">
    <w:abstractNumId w:val="9"/>
  </w:num>
  <w:num w:numId="6" w16cid:durableId="2124301423">
    <w:abstractNumId w:val="7"/>
    <w:lvlOverride w:ilvl="0">
      <w:startOverride w:val="5"/>
    </w:lvlOverride>
  </w:num>
  <w:num w:numId="7" w16cid:durableId="624852567">
    <w:abstractNumId w:val="7"/>
    <w:lvlOverride w:ilvl="0">
      <w:startOverride w:val="7"/>
    </w:lvlOverride>
  </w:num>
  <w:num w:numId="8" w16cid:durableId="1368607795">
    <w:abstractNumId w:val="3"/>
  </w:num>
  <w:num w:numId="9" w16cid:durableId="1428499334">
    <w:abstractNumId w:val="1"/>
  </w:num>
  <w:num w:numId="10" w16cid:durableId="2108695092">
    <w:abstractNumId w:val="2"/>
  </w:num>
  <w:num w:numId="11" w16cid:durableId="196939921">
    <w:abstractNumId w:val="0"/>
  </w:num>
  <w:num w:numId="12" w16cid:durableId="544214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F1"/>
    <w:rsid w:val="00002AB3"/>
    <w:rsid w:val="00004383"/>
    <w:rsid w:val="00020404"/>
    <w:rsid w:val="00021EB8"/>
    <w:rsid w:val="00026626"/>
    <w:rsid w:val="00037E39"/>
    <w:rsid w:val="00040B9B"/>
    <w:rsid w:val="00066647"/>
    <w:rsid w:val="00082510"/>
    <w:rsid w:val="00091F42"/>
    <w:rsid w:val="000A5971"/>
    <w:rsid w:val="000C0165"/>
    <w:rsid w:val="000C6C57"/>
    <w:rsid w:val="000D04E0"/>
    <w:rsid w:val="000D2AE9"/>
    <w:rsid w:val="00103FDA"/>
    <w:rsid w:val="00104CC2"/>
    <w:rsid w:val="00107A8D"/>
    <w:rsid w:val="00121F52"/>
    <w:rsid w:val="00135C1D"/>
    <w:rsid w:val="001518D9"/>
    <w:rsid w:val="00156B18"/>
    <w:rsid w:val="00161FA4"/>
    <w:rsid w:val="00164EFE"/>
    <w:rsid w:val="00173C3D"/>
    <w:rsid w:val="00185251"/>
    <w:rsid w:val="001A1A3C"/>
    <w:rsid w:val="001B2CFD"/>
    <w:rsid w:val="001B3FF6"/>
    <w:rsid w:val="001B5E47"/>
    <w:rsid w:val="001C2D6B"/>
    <w:rsid w:val="001F4314"/>
    <w:rsid w:val="002128ED"/>
    <w:rsid w:val="0021718B"/>
    <w:rsid w:val="002660AC"/>
    <w:rsid w:val="00274B0C"/>
    <w:rsid w:val="002779E6"/>
    <w:rsid w:val="002A4D11"/>
    <w:rsid w:val="002C0413"/>
    <w:rsid w:val="002F254A"/>
    <w:rsid w:val="00310423"/>
    <w:rsid w:val="00313CF7"/>
    <w:rsid w:val="00331853"/>
    <w:rsid w:val="00331AA1"/>
    <w:rsid w:val="00371684"/>
    <w:rsid w:val="003730AC"/>
    <w:rsid w:val="003B7394"/>
    <w:rsid w:val="003C5B32"/>
    <w:rsid w:val="003D0F1B"/>
    <w:rsid w:val="003E138B"/>
    <w:rsid w:val="003E2A28"/>
    <w:rsid w:val="003E47B5"/>
    <w:rsid w:val="003F1FF1"/>
    <w:rsid w:val="003F3DAE"/>
    <w:rsid w:val="004278A0"/>
    <w:rsid w:val="004369BE"/>
    <w:rsid w:val="0048187A"/>
    <w:rsid w:val="004A57EB"/>
    <w:rsid w:val="004A701A"/>
    <w:rsid w:val="004B480D"/>
    <w:rsid w:val="004C1AE0"/>
    <w:rsid w:val="004C2C19"/>
    <w:rsid w:val="004C7354"/>
    <w:rsid w:val="0052093C"/>
    <w:rsid w:val="0053355F"/>
    <w:rsid w:val="00537D43"/>
    <w:rsid w:val="00555518"/>
    <w:rsid w:val="00573F2E"/>
    <w:rsid w:val="00584723"/>
    <w:rsid w:val="005A06BD"/>
    <w:rsid w:val="005A1394"/>
    <w:rsid w:val="005B24FD"/>
    <w:rsid w:val="005B511C"/>
    <w:rsid w:val="005C4D1A"/>
    <w:rsid w:val="005E4439"/>
    <w:rsid w:val="005F47CE"/>
    <w:rsid w:val="005F73A1"/>
    <w:rsid w:val="006626FE"/>
    <w:rsid w:val="006A35A3"/>
    <w:rsid w:val="006B4A39"/>
    <w:rsid w:val="006D7E1A"/>
    <w:rsid w:val="006F02FF"/>
    <w:rsid w:val="00756A67"/>
    <w:rsid w:val="007670D4"/>
    <w:rsid w:val="00770979"/>
    <w:rsid w:val="0077501F"/>
    <w:rsid w:val="0078771D"/>
    <w:rsid w:val="007E3722"/>
    <w:rsid w:val="007F75BC"/>
    <w:rsid w:val="00805A0B"/>
    <w:rsid w:val="008120E4"/>
    <w:rsid w:val="00856E2B"/>
    <w:rsid w:val="008651BC"/>
    <w:rsid w:val="00871AF8"/>
    <w:rsid w:val="008756B0"/>
    <w:rsid w:val="008C7E9C"/>
    <w:rsid w:val="008D0397"/>
    <w:rsid w:val="008F26AB"/>
    <w:rsid w:val="00913405"/>
    <w:rsid w:val="00914820"/>
    <w:rsid w:val="009714A4"/>
    <w:rsid w:val="009748F6"/>
    <w:rsid w:val="00980D96"/>
    <w:rsid w:val="009B077B"/>
    <w:rsid w:val="009B15B5"/>
    <w:rsid w:val="009D5C3F"/>
    <w:rsid w:val="00A13930"/>
    <w:rsid w:val="00A302AE"/>
    <w:rsid w:val="00A3673E"/>
    <w:rsid w:val="00A45493"/>
    <w:rsid w:val="00A47EC5"/>
    <w:rsid w:val="00A532FD"/>
    <w:rsid w:val="00A669D5"/>
    <w:rsid w:val="00A817BD"/>
    <w:rsid w:val="00A9026D"/>
    <w:rsid w:val="00AA1560"/>
    <w:rsid w:val="00AA5ADD"/>
    <w:rsid w:val="00AA66F4"/>
    <w:rsid w:val="00AB390F"/>
    <w:rsid w:val="00AB651B"/>
    <w:rsid w:val="00AC253B"/>
    <w:rsid w:val="00B27B86"/>
    <w:rsid w:val="00B5114B"/>
    <w:rsid w:val="00B52CC3"/>
    <w:rsid w:val="00B56768"/>
    <w:rsid w:val="00B6066A"/>
    <w:rsid w:val="00B81451"/>
    <w:rsid w:val="00B91955"/>
    <w:rsid w:val="00B91C52"/>
    <w:rsid w:val="00B934B1"/>
    <w:rsid w:val="00BC18F1"/>
    <w:rsid w:val="00BC422A"/>
    <w:rsid w:val="00BC588F"/>
    <w:rsid w:val="00C06BEB"/>
    <w:rsid w:val="00C84394"/>
    <w:rsid w:val="00CB2B20"/>
    <w:rsid w:val="00CC6917"/>
    <w:rsid w:val="00CD292F"/>
    <w:rsid w:val="00CF4590"/>
    <w:rsid w:val="00D23ED5"/>
    <w:rsid w:val="00D33E27"/>
    <w:rsid w:val="00D57AFC"/>
    <w:rsid w:val="00D66E83"/>
    <w:rsid w:val="00D76C71"/>
    <w:rsid w:val="00DC2E84"/>
    <w:rsid w:val="00DF44B5"/>
    <w:rsid w:val="00DF7363"/>
    <w:rsid w:val="00E01E16"/>
    <w:rsid w:val="00E03E72"/>
    <w:rsid w:val="00E07A89"/>
    <w:rsid w:val="00E26E1D"/>
    <w:rsid w:val="00E50AD7"/>
    <w:rsid w:val="00E51E3E"/>
    <w:rsid w:val="00E53AAB"/>
    <w:rsid w:val="00E84F17"/>
    <w:rsid w:val="00E923AC"/>
    <w:rsid w:val="00EB121F"/>
    <w:rsid w:val="00EC66EF"/>
    <w:rsid w:val="00ED22CF"/>
    <w:rsid w:val="00ED3898"/>
    <w:rsid w:val="00F2203F"/>
    <w:rsid w:val="00F37F82"/>
    <w:rsid w:val="00F56ED3"/>
    <w:rsid w:val="00F570D0"/>
    <w:rsid w:val="00F60C0B"/>
    <w:rsid w:val="00F8155F"/>
    <w:rsid w:val="00F85F3C"/>
    <w:rsid w:val="00F95656"/>
    <w:rsid w:val="00FD13D7"/>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73E4C"/>
  <w14:defaultImageDpi w14:val="96"/>
  <w15:docId w15:val="{8EF91233-AAAF-4144-8833-525E29E7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pPr>
      <w:spacing w:before="108" w:after="108"/>
      <w:ind w:firstLine="0"/>
      <w:jc w:val="center"/>
      <w:outlineLvl w:val="0"/>
    </w:pPr>
    <w:rPr>
      <w:b/>
      <w:bCs/>
      <w:color w:val="26282F"/>
    </w:rPr>
  </w:style>
  <w:style w:type="paragraph" w:styleId="8">
    <w:name w:val="heading 8"/>
    <w:basedOn w:val="a"/>
    <w:next w:val="a"/>
    <w:link w:val="80"/>
    <w:uiPriority w:val="9"/>
    <w:semiHidden/>
    <w:unhideWhenUsed/>
    <w:qFormat/>
    <w:rsid w:val="004B480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a3">
    <w:name w:val="Цветовое выделение"/>
    <w:uiPriority w:val="99"/>
    <w:rPr>
      <w:b/>
      <w:color w:val="26282F"/>
    </w:rPr>
  </w:style>
  <w:style w:type="character" w:customStyle="1" w:styleId="a4">
    <w:name w:val="Гипертекстовая ссылка"/>
    <w:basedOn w:val="a3"/>
    <w:uiPriority w:val="99"/>
    <w:rPr>
      <w:rFonts w:cs="Times New Roman"/>
      <w:b w:val="0"/>
      <w:color w:val="106BBE"/>
    </w:rPr>
  </w:style>
  <w:style w:type="paragraph" w:customStyle="1" w:styleId="a5">
    <w:name w:val="Текст (справка)"/>
    <w:basedOn w:val="a"/>
    <w:next w:val="a"/>
    <w:uiPriority w:val="99"/>
    <w:pPr>
      <w:ind w:left="170" w:right="170" w:firstLine="0"/>
      <w:jc w:val="left"/>
    </w:pPr>
  </w:style>
  <w:style w:type="paragraph" w:customStyle="1" w:styleId="a6">
    <w:name w:val="Комментарий"/>
    <w:basedOn w:val="a5"/>
    <w:next w:val="a"/>
    <w:uiPriority w:val="99"/>
    <w:pPr>
      <w:spacing w:before="75"/>
      <w:ind w:right="0"/>
      <w:jc w:val="both"/>
    </w:pPr>
    <w:rPr>
      <w:color w:val="353842"/>
      <w:shd w:val="clear" w:color="auto" w:fill="F0F0F0"/>
    </w:rPr>
  </w:style>
  <w:style w:type="paragraph" w:customStyle="1" w:styleId="a7">
    <w:name w:val="Нормальный (таблица)"/>
    <w:basedOn w:val="a"/>
    <w:next w:val="a"/>
    <w:uiPriority w:val="99"/>
    <w:pPr>
      <w:ind w:firstLine="0"/>
    </w:pPr>
  </w:style>
  <w:style w:type="paragraph" w:customStyle="1" w:styleId="a8">
    <w:name w:val="Прижатый влево"/>
    <w:basedOn w:val="a"/>
    <w:next w:val="a"/>
    <w:uiPriority w:val="99"/>
    <w:pPr>
      <w:ind w:firstLine="0"/>
      <w:jc w:val="left"/>
    </w:pPr>
  </w:style>
  <w:style w:type="character" w:customStyle="1" w:styleId="a9">
    <w:name w:val="Цветовое выделение для Текст"/>
    <w:uiPriority w:val="99"/>
    <w:rPr>
      <w:rFonts w:ascii="Times New Roman CYR" w:hAnsi="Times New Roman CYR"/>
    </w:rPr>
  </w:style>
  <w:style w:type="paragraph" w:styleId="aa">
    <w:name w:val="List Paragraph"/>
    <w:basedOn w:val="a"/>
    <w:uiPriority w:val="34"/>
    <w:qFormat/>
    <w:rsid w:val="003F1FF1"/>
    <w:pPr>
      <w:widowControl/>
      <w:autoSpaceDE/>
      <w:autoSpaceDN/>
      <w:adjustRightInd/>
      <w:ind w:left="720" w:firstLine="0"/>
      <w:contextualSpacing/>
      <w:jc w:val="left"/>
    </w:pPr>
    <w:rPr>
      <w:rFonts w:ascii="Times New Roman" w:hAnsi="Times New Roman" w:cs="Times New Roman"/>
    </w:rPr>
  </w:style>
  <w:style w:type="paragraph" w:styleId="ab">
    <w:name w:val="No Spacing"/>
    <w:uiPriority w:val="1"/>
    <w:qFormat/>
    <w:rsid w:val="003F1FF1"/>
    <w:pPr>
      <w:spacing w:after="0" w:line="240" w:lineRule="auto"/>
    </w:pPr>
    <w:rPr>
      <w:rFonts w:ascii="Times New Roman" w:hAnsi="Times New Roman"/>
      <w:sz w:val="24"/>
      <w:szCs w:val="24"/>
    </w:rPr>
  </w:style>
  <w:style w:type="paragraph" w:styleId="ac">
    <w:name w:val="Balloon Text"/>
    <w:basedOn w:val="a"/>
    <w:link w:val="ad"/>
    <w:uiPriority w:val="99"/>
    <w:semiHidden/>
    <w:unhideWhenUsed/>
    <w:rsid w:val="00A302AE"/>
    <w:rPr>
      <w:rFonts w:ascii="Segoe UI" w:hAnsi="Segoe UI" w:cs="Segoe UI"/>
      <w:sz w:val="18"/>
      <w:szCs w:val="18"/>
    </w:rPr>
  </w:style>
  <w:style w:type="character" w:customStyle="1" w:styleId="ad">
    <w:name w:val="Текст выноски Знак"/>
    <w:basedOn w:val="a0"/>
    <w:link w:val="ac"/>
    <w:uiPriority w:val="99"/>
    <w:semiHidden/>
    <w:locked/>
    <w:rsid w:val="00A302AE"/>
    <w:rPr>
      <w:rFonts w:ascii="Segoe UI" w:hAnsi="Segoe UI" w:cs="Segoe UI"/>
      <w:sz w:val="18"/>
      <w:szCs w:val="18"/>
    </w:rPr>
  </w:style>
  <w:style w:type="paragraph" w:styleId="ae">
    <w:name w:val="header"/>
    <w:basedOn w:val="a"/>
    <w:link w:val="af"/>
    <w:uiPriority w:val="99"/>
    <w:unhideWhenUsed/>
    <w:rsid w:val="00EB121F"/>
    <w:pPr>
      <w:tabs>
        <w:tab w:val="center" w:pos="4677"/>
        <w:tab w:val="right" w:pos="9355"/>
      </w:tabs>
    </w:pPr>
  </w:style>
  <w:style w:type="character" w:customStyle="1" w:styleId="af">
    <w:name w:val="Верхний колонтитул Знак"/>
    <w:basedOn w:val="a0"/>
    <w:link w:val="ae"/>
    <w:uiPriority w:val="99"/>
    <w:rsid w:val="00EB121F"/>
    <w:rPr>
      <w:rFonts w:ascii="Times New Roman CYR" w:hAnsi="Times New Roman CYR" w:cs="Times New Roman CYR"/>
      <w:sz w:val="24"/>
      <w:szCs w:val="24"/>
    </w:rPr>
  </w:style>
  <w:style w:type="paragraph" w:styleId="af0">
    <w:name w:val="footer"/>
    <w:basedOn w:val="a"/>
    <w:link w:val="af1"/>
    <w:uiPriority w:val="99"/>
    <w:unhideWhenUsed/>
    <w:rsid w:val="00EB121F"/>
    <w:pPr>
      <w:tabs>
        <w:tab w:val="center" w:pos="4677"/>
        <w:tab w:val="right" w:pos="9355"/>
      </w:tabs>
    </w:pPr>
  </w:style>
  <w:style w:type="character" w:customStyle="1" w:styleId="af1">
    <w:name w:val="Нижний колонтитул Знак"/>
    <w:basedOn w:val="a0"/>
    <w:link w:val="af0"/>
    <w:uiPriority w:val="99"/>
    <w:rsid w:val="00EB121F"/>
    <w:rPr>
      <w:rFonts w:ascii="Times New Roman CYR" w:hAnsi="Times New Roman CYR" w:cs="Times New Roman CYR"/>
      <w:sz w:val="24"/>
      <w:szCs w:val="24"/>
    </w:rPr>
  </w:style>
  <w:style w:type="paragraph" w:styleId="af2">
    <w:name w:val="Body Text"/>
    <w:basedOn w:val="a"/>
    <w:link w:val="af3"/>
    <w:qFormat/>
    <w:rsid w:val="00A532FD"/>
    <w:pPr>
      <w:adjustRightInd/>
      <w:ind w:firstLine="0"/>
      <w:jc w:val="left"/>
    </w:pPr>
    <w:rPr>
      <w:rFonts w:ascii="Times New Roman" w:eastAsia="Times New Roman" w:hAnsi="Times New Roman" w:cs="Times New Roman"/>
      <w:sz w:val="21"/>
      <w:szCs w:val="21"/>
      <w:lang w:eastAsia="en-US"/>
    </w:rPr>
  </w:style>
  <w:style w:type="character" w:customStyle="1" w:styleId="af3">
    <w:name w:val="Основной текст Знак"/>
    <w:basedOn w:val="a0"/>
    <w:link w:val="af2"/>
    <w:rsid w:val="00A532FD"/>
    <w:rPr>
      <w:rFonts w:ascii="Times New Roman" w:eastAsia="Times New Roman" w:hAnsi="Times New Roman"/>
      <w:sz w:val="21"/>
      <w:szCs w:val="21"/>
      <w:lang w:eastAsia="en-US"/>
    </w:rPr>
  </w:style>
  <w:style w:type="paragraph" w:customStyle="1" w:styleId="11">
    <w:name w:val="Стиль1"/>
    <w:basedOn w:val="a"/>
    <w:link w:val="12"/>
    <w:qFormat/>
    <w:rsid w:val="00A532FD"/>
    <w:pPr>
      <w:widowControl/>
      <w:autoSpaceDE/>
      <w:autoSpaceDN/>
      <w:adjustRightInd/>
      <w:spacing w:line="276" w:lineRule="auto"/>
      <w:ind w:firstLine="0"/>
    </w:pPr>
    <w:rPr>
      <w:rFonts w:ascii="Ubuntu Mono" w:eastAsia="Arial" w:hAnsi="Ubuntu Mono" w:cs="Arial"/>
      <w:sz w:val="20"/>
      <w:szCs w:val="22"/>
    </w:rPr>
  </w:style>
  <w:style w:type="character" w:customStyle="1" w:styleId="12">
    <w:name w:val="Стиль1 Знак"/>
    <w:basedOn w:val="a0"/>
    <w:link w:val="11"/>
    <w:rsid w:val="00A532FD"/>
    <w:rPr>
      <w:rFonts w:ascii="Ubuntu Mono" w:eastAsia="Arial" w:hAnsi="Ubuntu Mono" w:cs="Arial"/>
      <w:sz w:val="20"/>
    </w:rPr>
  </w:style>
  <w:style w:type="paragraph" w:styleId="af4">
    <w:name w:val="Normal (Web)"/>
    <w:basedOn w:val="a"/>
    <w:uiPriority w:val="99"/>
    <w:semiHidden/>
    <w:unhideWhenUsed/>
    <w:rsid w:val="004C2C19"/>
    <w:pPr>
      <w:widowControl/>
      <w:autoSpaceDE/>
      <w:autoSpaceDN/>
      <w:adjustRightInd/>
      <w:spacing w:before="100" w:beforeAutospacing="1" w:after="100" w:afterAutospacing="1"/>
      <w:ind w:firstLine="0"/>
      <w:jc w:val="left"/>
    </w:pPr>
    <w:rPr>
      <w:rFonts w:ascii="Times New Roman" w:eastAsia="Times New Roman" w:hAnsi="Times New Roman" w:cs="Times New Roman"/>
    </w:rPr>
  </w:style>
  <w:style w:type="table" w:styleId="af5">
    <w:name w:val="Table Grid"/>
    <w:basedOn w:val="a1"/>
    <w:uiPriority w:val="59"/>
    <w:rsid w:val="0000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rsid w:val="00E923AC"/>
    <w:pPr>
      <w:widowControl/>
      <w:autoSpaceDE/>
      <w:autoSpaceDN/>
      <w:adjustRightInd/>
      <w:spacing w:after="120"/>
      <w:ind w:left="283" w:firstLine="0"/>
      <w:jc w:val="left"/>
    </w:pPr>
    <w:rPr>
      <w:rFonts w:ascii="Times New Roman" w:eastAsia="Times New Roman" w:hAnsi="Times New Roman" w:cs="Times New Roman"/>
      <w:sz w:val="16"/>
      <w:szCs w:val="16"/>
    </w:rPr>
  </w:style>
  <w:style w:type="character" w:customStyle="1" w:styleId="30">
    <w:name w:val="Основной текст с отступом 3 Знак"/>
    <w:basedOn w:val="a0"/>
    <w:link w:val="3"/>
    <w:rsid w:val="00E923AC"/>
    <w:rPr>
      <w:rFonts w:ascii="Times New Roman" w:eastAsia="Times New Roman" w:hAnsi="Times New Roman"/>
      <w:sz w:val="16"/>
      <w:szCs w:val="16"/>
    </w:rPr>
  </w:style>
  <w:style w:type="paragraph" w:customStyle="1" w:styleId="af6">
    <w:name w:val="обыч"/>
    <w:basedOn w:val="8"/>
    <w:rsid w:val="004B480D"/>
    <w:pPr>
      <w:keepLines w:val="0"/>
      <w:widowControl/>
      <w:tabs>
        <w:tab w:val="left" w:pos="3348"/>
        <w:tab w:val="left" w:pos="7488"/>
      </w:tabs>
      <w:autoSpaceDE/>
      <w:autoSpaceDN/>
      <w:adjustRightInd/>
      <w:spacing w:before="0"/>
      <w:ind w:right="283" w:firstLine="0"/>
      <w:jc w:val="left"/>
    </w:pPr>
    <w:rPr>
      <w:rFonts w:ascii="Times New Roman" w:eastAsia="Times New Roman" w:hAnsi="Times New Roman" w:cs="Times New Roman"/>
      <w:b/>
      <w:i/>
      <w:iCs/>
      <w:color w:val="auto"/>
      <w:sz w:val="20"/>
      <w:szCs w:val="24"/>
      <w:lang w:val="en-US"/>
    </w:rPr>
  </w:style>
  <w:style w:type="character" w:customStyle="1" w:styleId="80">
    <w:name w:val="Заголовок 8 Знак"/>
    <w:basedOn w:val="a0"/>
    <w:link w:val="8"/>
    <w:uiPriority w:val="9"/>
    <w:semiHidden/>
    <w:rsid w:val="004B480D"/>
    <w:rPr>
      <w:rFonts w:asciiTheme="majorHAnsi" w:eastAsiaTheme="majorEastAsia" w:hAnsiTheme="majorHAnsi" w:cstheme="majorBidi"/>
      <w:color w:val="272727" w:themeColor="text1" w:themeTint="D8"/>
      <w:sz w:val="21"/>
      <w:szCs w:val="21"/>
    </w:rPr>
  </w:style>
  <w:style w:type="paragraph" w:styleId="31">
    <w:name w:val="Body Text 3"/>
    <w:basedOn w:val="a"/>
    <w:link w:val="32"/>
    <w:uiPriority w:val="99"/>
    <w:semiHidden/>
    <w:unhideWhenUsed/>
    <w:rsid w:val="006A35A3"/>
    <w:pPr>
      <w:spacing w:after="120"/>
    </w:pPr>
    <w:rPr>
      <w:sz w:val="16"/>
      <w:szCs w:val="16"/>
    </w:rPr>
  </w:style>
  <w:style w:type="character" w:customStyle="1" w:styleId="32">
    <w:name w:val="Основной текст 3 Знак"/>
    <w:basedOn w:val="a0"/>
    <w:link w:val="31"/>
    <w:uiPriority w:val="99"/>
    <w:semiHidden/>
    <w:rsid w:val="006A35A3"/>
    <w:rPr>
      <w:rFonts w:ascii="Times New Roman CYR" w:hAnsi="Times New Roman CYR" w:cs="Times New Roman CY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0190">
      <w:bodyDiv w:val="1"/>
      <w:marLeft w:val="0"/>
      <w:marRight w:val="0"/>
      <w:marTop w:val="0"/>
      <w:marBottom w:val="0"/>
      <w:divBdr>
        <w:top w:val="none" w:sz="0" w:space="0" w:color="auto"/>
        <w:left w:val="none" w:sz="0" w:space="0" w:color="auto"/>
        <w:bottom w:val="none" w:sz="0" w:space="0" w:color="auto"/>
        <w:right w:val="none" w:sz="0" w:space="0" w:color="auto"/>
      </w:divBdr>
    </w:div>
    <w:div w:id="675421061">
      <w:bodyDiv w:val="1"/>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72;&#1090;&#1072;&#1096;&#1072;\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34D3CF3F-98ED-4DF2-9DA8-4840E5CC5E29}">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C:\Users\Наташа\AppData\Local\Chemistry Add-in for Word\Chemistry Gallery\Chem4Word.dotx</Template>
  <TotalTime>34</TotalTime>
  <Pages>8</Pages>
  <Words>3434</Words>
  <Characters>19577</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Никита Новиков</cp:lastModifiedBy>
  <cp:revision>5</cp:revision>
  <dcterms:created xsi:type="dcterms:W3CDTF">2026-05-25T08:00:00Z</dcterms:created>
  <dcterms:modified xsi:type="dcterms:W3CDTF">2026-05-25T09:40:00Z</dcterms:modified>
</cp:coreProperties>
</file>
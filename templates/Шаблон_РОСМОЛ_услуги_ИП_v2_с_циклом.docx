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0449" w14:textId="24A443B1" w:rsidR="00ED3898" w:rsidRPr="00F2203F" w:rsidRDefault="00ED3898" w:rsidP="00770979">
      <w:pPr>
        <w:jc w:val="center"/>
        <w:rPr>
          <w:rFonts w:ascii="Times New Roman" w:hAnsi="Times New Roman" w:cs="Times New Roman"/>
          <w:sz w:val="21"/>
          <w:szCs w:val="21"/>
        </w:rPr>
      </w:pPr>
      <w:r>
        <w:rPr>
          <w:rFonts w:ascii="Times New Roman" w:hAnsi="Times New Roman" w:cs="Times New Roman"/>
          <w:sz w:val="21"/>
          <w:szCs w:val="21"/>
        </w:rPr>
        <w:t xml:space="preserve">Договор № {contract_number}</w:t>
        <w:br/>
      </w:r>
    </w:p>
    <w:tbl>
      <w:tblPr>
        <w:tblW w:w="0" w:type="auto"/>
        <w:tblInd w:w="108" w:type="dxa"/>
        <w:tblLook w:val="0000" w:firstRow="0" w:lastRow="0" w:firstColumn="0" w:lastColumn="0" w:noHBand="0" w:noVBand="0"/>
      </w:tblPr>
      <w:tblGrid>
        <w:gridCol w:w="5073"/>
        <w:gridCol w:w="5018"/>
      </w:tblGrid>
      <w:tr w:rsidR="00ED3898" w:rsidRPr="00F2203F" w14:paraId="28FFEA90" w14:textId="77777777">
        <w:tc>
          <w:tcPr>
            <w:tcW w:w="5171" w:type="dxa"/>
            <w:tcBorders>
              <w:top w:val="nil"/>
              <w:left w:val="nil"/>
              <w:bottom w:val="nil"/>
              <w:right w:val="nil"/>
            </w:tcBorders>
          </w:tcPr>
          <w:p w14:paraId="7E4C1DD6" w14:textId="3DEA6459" w:rsidR="00ED3898" w:rsidRPr="00F2203F" w:rsidRDefault="003F1FF1" w:rsidP="00161FA4">
            <w:pPr>
              <w:pStyle w:val="a8"/>
              <w:rPr>
                <w:rFonts w:ascii="Times New Roman" w:hAnsi="Times New Roman" w:cs="Times New Roman"/>
                <w:sz w:val="21"/>
                <w:szCs w:val="21"/>
              </w:rPr>
            </w:pPr>
            <w:r>
              <w:rPr>
                <w:rFonts w:ascii="Times New Roman" w:hAnsi="Times New Roman" w:cs="Times New Roman"/>
                <w:sz w:val="21"/>
                <w:szCs w:val="21"/>
              </w:rPr>
              <w:t xml:space="preserve">г. Санкт-Петербург</w:t>
            </w:r>
          </w:p>
        </w:tc>
        <w:tc>
          <w:tcPr>
            <w:tcW w:w="5128" w:type="dxa"/>
            <w:tcBorders>
              <w:top w:val="nil"/>
              <w:left w:val="nil"/>
              <w:bottom w:val="nil"/>
              <w:right w:val="nil"/>
            </w:tcBorders>
          </w:tcPr>
          <w:p w14:paraId="49219939" w14:textId="2B20A7FA" w:rsidR="00ED3898" w:rsidRPr="00F2203F" w:rsidRDefault="003F1FF1" w:rsidP="00DF7363">
            <w:pPr>
              <w:pStyle w:val="a7"/>
              <w:jc w:val="right"/>
              <w:rPr>
                <w:rFonts w:ascii="Times New Roman" w:hAnsi="Times New Roman" w:cs="Times New Roman"/>
                <w:sz w:val="21"/>
                <w:szCs w:val="21"/>
              </w:rPr>
            </w:pPr>
            <w:r>
              <w:rPr>
                <w:rFonts w:ascii="Times New Roman" w:hAnsi="Times New Roman" w:cs="Times New Roman"/>
                <w:sz w:val="21"/>
                <w:szCs w:val="21"/>
              </w:rPr>
              <w:t xml:space="preserve">«{contract_date}» г.</w:t>
            </w:r>
          </w:p>
        </w:tc>
      </w:tr>
    </w:tbl>
    <w:p w14:paraId="7CD65B65" w14:textId="77777777" w:rsidR="00ED3898" w:rsidRPr="00F2203F" w:rsidRDefault="00ED3898" w:rsidP="00161FA4">
      <w:pPr>
        <w:rPr>
          <w:rFonts w:ascii="Times New Roman" w:hAnsi="Times New Roman" w:cs="Times New Roman"/>
          <w:sz w:val="21"/>
          <w:szCs w:val="21"/>
        </w:rPr>
      </w:pPr>
    </w:p>
    <w:p w14:paraId="6F1C5AE0" w14:textId="053A60DA" w:rsidR="009748F6" w:rsidRPr="00F2203F" w:rsidRDefault="000A5971" w:rsidP="006A35A3">
      <w:pPr>
        <w:ind w:firstLine="0"/>
        <w:rPr>
          <w:rFonts w:ascii="Times New Roman" w:hAnsi="Times New Roman" w:cs="Times New Roman"/>
          <w:sz w:val="21"/>
          <w:szCs w:val="21"/>
        </w:rPr>
      </w:pPr>
      <w:r>
        <w:rPr>
          <w:rFonts w:ascii="Times New Roman" w:hAnsi="Times New Roman" w:cs="Times New Roman"/>
          <w:sz w:val="21"/>
          <w:szCs w:val="21"/>
        </w:rPr>
        <w:t xml:space="preserve">ФЕДЕРАЛЬНОЕ ГОСУДАРСТВЕННОЕ БЮДЖЕТНОЕ ОБРАЗОВАТЕЛЬНОЕ УЧРЕЖДЕНИЕ ВЫСШЕГО ОБРАЗОВАНИЯ «САНКТ-ПЕТЕРБУРГСКИЙ ГОСУДАРСТВЕННЫЙ УНИВЕРСИТЕТ ПРОМЫШЛЕННЫХ ТЕХНОЛОГИЙ И ДИЗАЙНА», именуемое в дальнейшем «Заказчик», в лице проректора по информационной политике и приему Коробовцевой Анны Андреевны, действующего на основании доверенности от 16.01.2025 г. № 38-01-01-12/01-37, с одной стороны, и {contractor_full_name}, именуемый в дальнейшем «Исполнитель», {contractor_acting_basis}, совместно именуемые «Стороны»,  </w:t>
      </w:r>
      <w:bookmarkStart w:id="0" w:name="sub_1"/>
      <w:r>
        <w:rPr>
          <w:rFonts w:ascii="Times New Roman" w:hAnsi="Times New Roman" w:cs="Times New Roman"/>
          <w:color w:val="000000"/>
          <w:sz w:val="21"/>
          <w:szCs w:val="21"/>
        </w:rPr>
        <w:t xml:space="preserve">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на основании 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p>
    <w:p w14:paraId="517F19DF" w14:textId="77777777" w:rsidR="006F02FF" w:rsidRPr="00F2203F" w:rsidRDefault="006F02FF" w:rsidP="006F02FF">
      <w:pPr>
        <w:pStyle w:val="1"/>
        <w:spacing w:before="0" w:after="0"/>
        <w:rPr>
          <w:rFonts w:ascii="Times New Roman" w:hAnsi="Times New Roman" w:cs="Times New Roman"/>
          <w:color w:val="auto"/>
          <w:sz w:val="21"/>
          <w:szCs w:val="21"/>
        </w:rPr>
      </w:pPr>
    </w:p>
    <w:p w14:paraId="18833B08" w14:textId="5EE6A61A" w:rsidR="00D33E27" w:rsidRPr="00F2203F" w:rsidRDefault="00E923AC" w:rsidP="006F02FF">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1. ПРЕДМЕТ ДОГОВОРА</w:t>
      </w:r>
      <w:bookmarkEnd w:id="0"/>
      <w:r>
        <w:rPr>
          <w:rFonts w:ascii="Times New Roman" w:hAnsi="Times New Roman" w:cs="Times New Roman"/>
          <w:sz w:val="21"/>
          <w:szCs w:val="21"/>
        </w:rPr>
        <w:t xml:space="preserve"> </w:t>
      </w:r>
    </w:p>
    <w:p w14:paraId="63535436" w14:textId="4DBAD0D5"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1.1. Исполнитель обязуется по заданию Заказчика оказать {subject_description} для реализации мероприятий проекта «{project_name}», а Заказчик обязуется оплатить данные услуги. </w:t>
      </w:r>
    </w:p>
    <w:p w14:paraId="0ED29035"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1.2. Перечень мероприятий определяется настоящим пунктом договора, а именно: </w:t>
      </w:r>
    </w:p>
    <w:p w14:paraId="3EF30D02"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{#appendices}1.2.{appendix_number} Проектное решение «{project_solution_name}». Техническое задание – Приложение № {appendix_number} к настоящему договору.{/appendices}</w:t>
      </w:r>
    </w:p>
    <w:p w14:paraId="0D46D1B5" w14:textId="77777777"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w:r>
    </w:p>
    <w:p w14:paraId="70E7C745" w14:textId="58F289DF"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1.3. Общий срок оказания услуг: {total_period_start} - {total_period_end} года. По настоящему договору Стороны определили, что оказание услуг Исполнителем осуществляется поэтапно в соответствии со сроками, указанными в приложениях к настоящему договору.</w:t>
      </w:r>
    </w:p>
    <w:p w14:paraId="39229E63" w14:textId="77777777" w:rsidR="00161FA4" w:rsidRPr="00F2203F" w:rsidRDefault="00161FA4" w:rsidP="007F75BC">
      <w:pPr>
        <w:pStyle w:val="1"/>
        <w:spacing w:before="0" w:after="0"/>
        <w:jc w:val="both"/>
        <w:rPr>
          <w:rFonts w:ascii="Times New Roman" w:hAnsi="Times New Roman" w:cs="Times New Roman"/>
          <w:color w:val="auto"/>
          <w:sz w:val="21"/>
          <w:szCs w:val="21"/>
        </w:rPr>
      </w:pPr>
      <w:bookmarkStart w:id="1" w:name="sub_2"/>
    </w:p>
    <w:p w14:paraId="00230A45" w14:textId="1F15EF17" w:rsidR="00ED3898" w:rsidRPr="00F2203F" w:rsidRDefault="00E923AC" w:rsidP="00161FA4">
      <w:pPr>
        <w:pStyle w:val="1"/>
        <w:spacing w:before="0" w:after="0"/>
        <w:rPr>
          <w:rFonts w:ascii="Times New Roman" w:hAnsi="Times New Roman" w:cs="Times New Roman"/>
          <w:color w:val="auto"/>
          <w:sz w:val="21"/>
          <w:szCs w:val="21"/>
        </w:rPr>
      </w:pPr>
      <w:r>
        <w:rPr>
          <w:rFonts w:ascii="Times New Roman" w:hAnsi="Times New Roman" w:cs="Times New Roman"/>
          <w:color w:val="auto"/>
          <w:sz w:val="21"/>
          <w:szCs w:val="21"/>
        </w:rPr>
        <w:t>2. ОБЯЗАННОСТИ СТОРОН ДОГОВОРА</w:t>
      </w:r>
    </w:p>
    <w:bookmarkEnd w:id="1"/>
    <w:p w14:paraId="4CD00E74"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 Исполнитель обязуется:</w:t>
      </w:r>
    </w:p>
    <w:p w14:paraId="64C767C8" w14:textId="16914A72"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2.1.1. Оказать предусмотренные настоящим договором услуги лично или с привлечением третьих лиц.</w:t>
      </w:r>
    </w:p>
    <w:p w14:paraId="50E55639"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2.1.2. Оказать услуги надлежащего качества.</w:t>
      </w:r>
    </w:p>
    <w:p w14:paraId="09299822" w14:textId="5FD55F9B"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2.1.3. Оказать услуги в полном объеме в сроки, указанные в Приложениях к настоящему договору.</w:t>
      </w:r>
    </w:p>
    <w:p w14:paraId="1BBE1883"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2.1.4. Обеспечить сохранность документов и оборудования, принятых по настоящему договору от Заказчика.</w:t>
      </w:r>
    </w:p>
    <w:p w14:paraId="66BF09FE"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2.1.5. Представлять по требованию Заказчика информацию о ходе исполнения оказываемых услуг.</w:t>
      </w:r>
    </w:p>
    <w:p w14:paraId="49EF3C26"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 Заказчик обязуется:</w:t>
      </w:r>
    </w:p>
    <w:p w14:paraId="79E366B3"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2.2.1. Предоставлять Исполнителю все документы, информацию и оборудование, необходимые для выполнения Исполнителем своих обязательств по настоящему договору.</w:t>
      </w:r>
    </w:p>
    <w:p w14:paraId="23E7EC9F"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2.2.2. Принять оказанные услуги.</w:t>
      </w:r>
    </w:p>
    <w:p w14:paraId="136D5287" w14:textId="77777777" w:rsidR="00ED3898" w:rsidRPr="00F2203F" w:rsidRDefault="00ED3898" w:rsidP="00185251">
      <w:pPr>
        <w:ind w:firstLine="567"/>
        <w:rPr>
          <w:rFonts w:ascii="Times New Roman" w:hAnsi="Times New Roman" w:cs="Times New Roman"/>
          <w:sz w:val="21"/>
          <w:szCs w:val="21"/>
        </w:rPr>
      </w:pPr>
      <w:r>
        <w:rPr>
          <w:rFonts w:ascii="Times New Roman" w:hAnsi="Times New Roman" w:cs="Times New Roman"/>
          <w:sz w:val="21"/>
          <w:szCs w:val="21"/>
        </w:rPr>
        <w:t xml:space="preserve">2.2.3. Своевременно оплачивать оказанные услуги в порядке, предусмотренном разделом 3 настоящего договора.</w:t>
      </w:r>
    </w:p>
    <w:p w14:paraId="6403B273" w14:textId="77777777" w:rsidR="00ED3898" w:rsidRPr="00F2203F" w:rsidRDefault="00ED3898" w:rsidP="00161FA4">
      <w:pPr>
        <w:rPr>
          <w:rFonts w:ascii="Times New Roman" w:hAnsi="Times New Roman" w:cs="Times New Roman"/>
          <w:sz w:val="21"/>
          <w:szCs w:val="21"/>
        </w:rPr>
      </w:pPr>
    </w:p>
    <w:p w14:paraId="7CE1C276" w14:textId="0E5D99D4" w:rsidR="00ED3898" w:rsidRPr="00F2203F" w:rsidRDefault="00E923AC" w:rsidP="00161FA4">
      <w:pPr>
        <w:pStyle w:val="1"/>
        <w:spacing w:before="0" w:after="0"/>
        <w:rPr>
          <w:rFonts w:ascii="Times New Roman" w:hAnsi="Times New Roman" w:cs="Times New Roman"/>
          <w:color w:val="auto"/>
          <w:sz w:val="21"/>
          <w:szCs w:val="21"/>
        </w:rPr>
      </w:pPr>
      <w:bookmarkStart w:id="2" w:name="sub_3"/>
      <w:r>
        <w:rPr>
          <w:rFonts w:ascii="Times New Roman" w:hAnsi="Times New Roman" w:cs="Times New Roman"/>
          <w:color w:val="auto"/>
          <w:sz w:val="21"/>
          <w:szCs w:val="21"/>
        </w:rPr>
        <w:t>3. ОПЛАТА УСЛУГ И ПОРЯДОК РАСЧЕТОВ</w:t>
      </w:r>
    </w:p>
    <w:bookmarkEnd w:id="2"/>
    <w:p w14:paraId="41254DFD" w14:textId="356D5ABA"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3.1. Цена Договора составляет {total_amount_numeric} ({total_amount_words}) рублей 00 копеек, {vat_clause}. Источник финансирования: средства гранта в форме субсидий юридическим лицам – победителям конкурсного отбора на предоставление из федерального бюджета грантов в форме субсидий юридическому лицу – победителю Всероссийского конкурса молодежных проектов среди образовательных организаций высшего образования в 2025 году.</w:t>
      </w:r>
    </w:p>
    <w:p w14:paraId="4F2DB9D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3.2. Цена Договора является твердой и не подлежит изменению в течение срока действия настоящего Договора, за исключением случая, предусмотренного п. 3.3 настоящего Договора. </w:t>
      </w:r>
    </w:p>
    <w:p w14:paraId="283EC87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3.3. По соглашению Сторон в случае увеличения или уменьшения объема оказываемых услуг цена договора изменяется соответствующим образом. </w:t>
      </w:r>
    </w:p>
    <w:p w14:paraId="2176A90D" w14:textId="0396AE3D"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3.4. Заказчик обязуется оплатить оказанные услуги в течение {payment_term_days} ({payment_term_days_words}) рабочих дней со дня подписания акта оказанных услуг и выставления счета.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{igk} является обязательным.</w:t>
      </w:r>
    </w:p>
    <w:p w14:paraId="1689D7B7" w14:textId="77777777" w:rsidR="00E923AC" w:rsidRPr="00F2203F" w:rsidRDefault="00E923AC" w:rsidP="00A302AE">
      <w:pPr>
        <w:tabs>
          <w:tab w:val="left" w:pos="180"/>
        </w:tabs>
        <w:ind w:right="76"/>
        <w:rPr>
          <w:rFonts w:ascii="Times New Roman" w:hAnsi="Times New Roman" w:cs="Times New Roman"/>
          <w:sz w:val="21"/>
          <w:szCs w:val="21"/>
        </w:rPr>
      </w:pPr>
    </w:p>
    <w:p w14:paraId="5C28B13A" w14:textId="61D111B9" w:rsidR="00E923AC" w:rsidRPr="00584723" w:rsidRDefault="00E923AC" w:rsidP="00584723">
      <w:pPr>
        <w:pStyle w:val="aa"/>
        <w:numPr>
          <w:ilvl w:val="0"/>
          <w:numId w:val="12"/>
        </w:numPr>
        <w:jc w:val="center"/>
        <w:rPr>
          <w:b/>
          <w:sz w:val="21"/>
          <w:szCs w:val="21"/>
        </w:rPr>
      </w:pPr>
      <w:r>
        <w:rPr>
          <w:b/>
          <w:sz w:val="21"/>
          <w:szCs w:val="21"/>
        </w:rPr>
        <w:t>ПОРЯДОК СДАЧИ-ПРИЕМКИ УСЛУГ</w:t>
      </w:r>
    </w:p>
    <w:p w14:paraId="2023E121" w14:textId="32EF63E5"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4.1. </w:t>
      </w:r>
      <w:r>
        <w:rPr>
          <w:rFonts w:ascii="Times New Roman" w:hAnsi="Times New Roman" w:cs="Times New Roman"/>
          <w:sz w:val="20"/>
          <w:szCs w:val="20"/>
        </w:rPr>
        <w:t xml:space="preserve">По окончании каждого этапа оказания услуг по настоящему Договору Исполнитель письменно извещает </w:t>
        <w:lastRenderedPageBreak/>
        <w:t xml:space="preserve">Заказчика об окончании оказания услуг с приложением подписанных со своей стороны акта сдачи-приемки услуг в 2 (Двух) экземплярах</w:t>
      </w:r>
      <w:r>
        <w:rPr>
          <w:rFonts w:ascii="Times New Roman" w:hAnsi="Times New Roman" w:cs="Times New Roman"/>
          <w:sz w:val="21"/>
          <w:szCs w:val="21"/>
        </w:rPr>
        <w:t xml:space="preserve">. </w:t>
      </w:r>
    </w:p>
    <w:p w14:paraId="1B806769" w14:textId="31E15C91"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4.2. Не позднее трех дней после получения от Исполнителя акта, Заказчик рассматривает результаты и осуществляет приемку оказанных услуг по Договору на предмет соответствия их объема, качества требованиям, изложенным в Договоре, и направляет Исполнителю подписанный Заказчиком один экземпляр Акта сдачи-приемки услуг, либо запрос о предоставлении разъяснений касательно оказанных услуг, или мотивированный отказ от принятия оказанных услуг, или Акт с перечнем выявленных недостатков, необходимых доработок и сроком их устранения. В случае отказа Заказчика от принятия результатов оказанных услуг, в связи с необходимостью устранения недостатков услуг, Исполнитель обязуется в срок, установленный в Акте, составленном Заказчиком, устранить указанные недостатки за свой счет. </w:t>
      </w:r>
    </w:p>
    <w:p w14:paraId="280BF85E"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4.3. Для проверки услуг, выполненных Исполнителем и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w:t>
      </w:r>
    </w:p>
    <w:p w14:paraId="6E440417"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4.4. В случае получения от Заказчика запроса о предоставлении разъяснений касательно оказанных услуг, или мотивированного отказа от принятия оказанных услуг, или Акта с перечнем выявленных недостатков, необходимых доработок и сроком их устранения Исполнитель в течение трех рабочих дней обязан представить Заказчику запрашиваемые разъяснения в отношении оказанных услуг или в срок, установленный в указанном Акте, содержащем перечень выявленных недостатков и необходимых доработок, устранить полученные от Заказчика замечания/недостатки произвести доработки и передать Заказчику приведенный в соответствие с предъявленными требованиями/замечаниями отчет об устранении недостатков, выполнении необходимых доработок, а также повторно подписанный Исполнителем Акт сдачи-приемки услуг по всем объектам за прошедший месяц в двух экземплярах для принятия Заказчиком оказанных услуг. </w:t>
      </w:r>
    </w:p>
    <w:p w14:paraId="425DCD4F" w14:textId="77777777" w:rsidR="00E923AC" w:rsidRPr="00F2203F" w:rsidRDefault="00E923AC" w:rsidP="00E923AC">
      <w:pPr>
        <w:ind w:firstLine="567"/>
        <w:rPr>
          <w:rFonts w:ascii="Times New Roman" w:hAnsi="Times New Roman" w:cs="Times New Roman"/>
          <w:sz w:val="21"/>
          <w:szCs w:val="21"/>
        </w:rPr>
      </w:pPr>
    </w:p>
    <w:p w14:paraId="239A195B" w14:textId="77777777" w:rsidR="00E923AC" w:rsidRPr="00F2203F" w:rsidRDefault="00E923AC" w:rsidP="00E923AC">
      <w:pPr>
        <w:widowControl/>
        <w:numPr>
          <w:ilvl w:val="0"/>
          <w:numId w:val="6"/>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ОТВЕТСТВЕННОСТЬ СТОРОН</w:t>
      </w:r>
    </w:p>
    <w:p w14:paraId="69CB80B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5.1. Ответственность Заказчика: </w:t>
      </w:r>
    </w:p>
    <w:p w14:paraId="3F16B3D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5.1.1. В случае просрочки исполнения Заказчиком обязательств, предусмотренных договором, Исполнитель вправе применить к Заказчику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4FE2F7F"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 Ответственность Исполнителя: </w:t>
      </w:r>
    </w:p>
    <w:p w14:paraId="067106AA"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5.2.1. В случае несоответствия оказанных услуг объему (количеству), предусмотренному настоящим договором, и (или) оказания услуг ненадлежащего качества Заказчик вправе применить к Исполнителю пени.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 </w:t>
      </w:r>
    </w:p>
    <w:p w14:paraId="39194DF9"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5.2.2. Стороны освобождаются от уплаты неустойки, если докажут, что неисполнение или ненадлежащее исполнение обязательств по договору произошли вследствие обстоятельств непреодолимой силы или не по их вине. </w:t>
      </w:r>
    </w:p>
    <w:p w14:paraId="1AD1155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5.3. Уплата неустойки или применение иной формы ответственности не освобождает Стороны от исполнения обязательств по настоящему договору. </w:t>
      </w:r>
    </w:p>
    <w:p w14:paraId="622D4456"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 Условия освобождения Сторон от ответственности: </w:t>
      </w:r>
    </w:p>
    <w:p w14:paraId="7DA36FE1" w14:textId="60B0B445"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5.4.1.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 непреодолимой силы (форс-мажор). Для целей настоящего договора «форс-мажор» означает событие, находящееся вне контроля Стороны и приводящее к тому, что выполнение Стороной ее обязательств по договору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общественные волнения и беспорядки,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находятся под контролем Стороны, стремящейся предотвратить форс-мажор), конфискация или другие действия государственных органов. </w:t>
      </w:r>
    </w:p>
    <w:p w14:paraId="02080660"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5.4.2. Форс-мажором не являются события, вызванные небрежностью или преднамеренным действием Стороны или агентов, сотрудников Стороны, события, которые Сторона могла бы предусмотреть при должном прилежании, чтобы учесть их при заключении договора и предотвратить или контролировать их при выполнении обязательств по настоящему договору.</w:t>
      </w:r>
    </w:p>
    <w:p w14:paraId="08E9394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5.4.3. Форс-мажором не является отсутствие достаточных средств или невыполнение каких-либо платежей, предусмотренных настоящим договором. </w:t>
      </w:r>
    </w:p>
    <w:p w14:paraId="76469582" w14:textId="7600932E" w:rsidR="00E923AC"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5.4.4.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продолжительности действия форс-мажора. Факт </w:t>
        <w:lastRenderedPageBreak/>
        <w:t>форс-мажора должен быть подтвержден соответствующими компетентными органами.</w:t>
      </w:r>
    </w:p>
    <w:p w14:paraId="0F1B3CEE" w14:textId="798AD9FB" w:rsidR="0048187A" w:rsidRPr="00F2203F" w:rsidRDefault="0048187A" w:rsidP="00E923AC">
      <w:pPr>
        <w:ind w:firstLine="567"/>
        <w:rPr>
          <w:rFonts w:ascii="Times New Roman" w:hAnsi="Times New Roman" w:cs="Times New Roman"/>
          <w:sz w:val="21"/>
          <w:szCs w:val="21"/>
        </w:rPr>
      </w:pPr>
      <w:r>
        <w:rPr>
          <w:rFonts w:ascii="Times New Roman" w:hAnsi="Times New Roman" w:cs="Times New Roman"/>
          <w:sz w:val="21"/>
          <w:szCs w:val="21"/>
        </w:rPr>
        <w:t xml:space="preserve">5.4.5. Исполнитель выражает согласие на осуществление ФЕДЕРАЛЬНЫМ АГЕНТСТВОМ ПО ДЕЛАМ МОЛОДЕЖИ и государственными органами финансового контроля проверок соблюдения Заказчиком целей, условий и порядка предоставления субсидии, установленных Правилами предоставления субсидии и Соглашением (в соответствии с п. 3 ст. 78.1. БК РФ).</w:t>
      </w:r>
    </w:p>
    <w:p w14:paraId="0CE288B8" w14:textId="77777777" w:rsidR="00E923AC" w:rsidRPr="00F2203F" w:rsidRDefault="00E923AC" w:rsidP="00E923AC">
      <w:pPr>
        <w:pStyle w:val="3"/>
        <w:spacing w:after="0"/>
        <w:rPr>
          <w:sz w:val="21"/>
          <w:szCs w:val="21"/>
        </w:rPr>
      </w:pPr>
    </w:p>
    <w:p w14:paraId="69A39FC8" w14:textId="77777777" w:rsidR="00E923AC" w:rsidRPr="00F2203F" w:rsidRDefault="00E923AC" w:rsidP="00E923AC">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ГАРАНТИИ ИСПОЛНИТЕЛЯ И ГАРАНТИЙНЫЕ ОБЯЗАТЕЛЬСТВА</w:t>
      </w:r>
    </w:p>
    <w:p w14:paraId="4535AA8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6.1. При исполнении обязательств по настоящему договору Исполнитель обязуется не нарушать имущественные и личные неимущественные права Заказчика и третьих лиц. </w:t>
      </w:r>
    </w:p>
    <w:p w14:paraId="36DCB678" w14:textId="2B15744B"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6.2. Исполнитель гарантирует качество оказываемых услуг в соответствии с требованиями настоящего договора, включая Техническое задание (Приложение №{appendix1_number} к настоящему договору), на протяжении всего срока договора.</w:t>
      </w:r>
    </w:p>
    <w:p w14:paraId="4C50EBDD" w14:textId="77777777" w:rsidR="00E923AC" w:rsidRPr="00F2203F" w:rsidRDefault="00E923AC" w:rsidP="00E923AC">
      <w:pPr>
        <w:ind w:firstLine="567"/>
        <w:rPr>
          <w:rFonts w:ascii="Times New Roman" w:hAnsi="Times New Roman" w:cs="Times New Roman"/>
          <w:sz w:val="21"/>
          <w:szCs w:val="21"/>
        </w:rPr>
      </w:pPr>
    </w:p>
    <w:p w14:paraId="5775680F"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ОБСТОЯТЕЛЬСТВА НЕПРЕОДОЛИМОЙ СИЛЫ</w:t>
      </w:r>
    </w:p>
    <w:p w14:paraId="4E25DB12"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14:paraId="1D52104B"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14:paraId="7047BD0C"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14:paraId="0B2C7138"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14:paraId="43002E8F" w14:textId="77777777" w:rsidR="00E923AC" w:rsidRPr="00F2203F" w:rsidRDefault="00E923AC" w:rsidP="00E923AC">
      <w:pPr>
        <w:ind w:left="567"/>
        <w:rPr>
          <w:rFonts w:ascii="Times New Roman" w:hAnsi="Times New Roman" w:cs="Times New Roman"/>
          <w:sz w:val="21"/>
          <w:szCs w:val="21"/>
        </w:rPr>
      </w:pPr>
    </w:p>
    <w:p w14:paraId="79070D25" w14:textId="77777777" w:rsidR="00E923AC" w:rsidRPr="00F2203F" w:rsidRDefault="00E923AC" w:rsidP="00E923AC">
      <w:pPr>
        <w:widowControl/>
        <w:numPr>
          <w:ilvl w:val="0"/>
          <w:numId w:val="7"/>
        </w:numPr>
        <w:tabs>
          <w:tab w:val="clear" w:pos="927"/>
          <w:tab w:val="left" w:pos="284"/>
          <w:tab w:val="num" w:pos="851"/>
        </w:tabs>
        <w:autoSpaceDE/>
        <w:autoSpaceDN/>
        <w:adjustRightInd/>
        <w:ind w:left="426"/>
        <w:jc w:val="center"/>
        <w:rPr>
          <w:rFonts w:ascii="Times New Roman" w:hAnsi="Times New Roman" w:cs="Times New Roman"/>
          <w:b/>
          <w:sz w:val="21"/>
          <w:szCs w:val="21"/>
        </w:rPr>
      </w:pPr>
      <w:r>
        <w:rPr>
          <w:rFonts w:ascii="Times New Roman" w:hAnsi="Times New Roman" w:cs="Times New Roman"/>
          <w:b/>
          <w:sz w:val="21"/>
          <w:szCs w:val="21"/>
        </w:rPr>
        <w:t>АРБИТРАЖ</w:t>
      </w:r>
    </w:p>
    <w:p w14:paraId="1E90458C"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14:paraId="1FC8BE23"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14:paraId="733319FB" w14:textId="77777777" w:rsidR="00E923AC" w:rsidRPr="00F2203F" w:rsidRDefault="00E923AC" w:rsidP="00E923AC">
      <w:pPr>
        <w:pStyle w:val="3"/>
        <w:rPr>
          <w:sz w:val="21"/>
          <w:szCs w:val="21"/>
        </w:rPr>
      </w:pPr>
    </w:p>
    <w:p w14:paraId="0A78A726"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СРОК ДЕЙСТВИЯ И РАСТОРЖЕНИЯ ДОГОВОРА</w:t>
      </w:r>
    </w:p>
    <w:p w14:paraId="51B1251C" w14:textId="3D9F1E74"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14:paraId="13E987E1"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14:paraId="010E7B03" w14:textId="77777777" w:rsidR="00E923AC" w:rsidRPr="00F2203F" w:rsidRDefault="00E923AC" w:rsidP="00E923AC">
      <w:pPr>
        <w:pStyle w:val="3"/>
        <w:spacing w:after="0"/>
        <w:rPr>
          <w:sz w:val="21"/>
          <w:szCs w:val="21"/>
        </w:rPr>
      </w:pPr>
    </w:p>
    <w:p w14:paraId="2391E561"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АНТИКОРРУПЦИОННАЯ ОГОВОРКА</w:t>
      </w:r>
    </w:p>
    <w:p w14:paraId="2F197210"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E399B26"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 xml:space="preserve">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w:t>
        <w:lastRenderedPageBreak/>
        <w:t>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0302065E" w14:textId="0296A04F"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FBB0243" w14:textId="77777777" w:rsidR="00E923AC" w:rsidRPr="00F2203F" w:rsidRDefault="00E923AC" w:rsidP="00E923AC">
      <w:pPr>
        <w:pStyle w:val="3"/>
        <w:spacing w:after="0"/>
        <w:rPr>
          <w:sz w:val="21"/>
          <w:szCs w:val="21"/>
        </w:rPr>
      </w:pPr>
    </w:p>
    <w:p w14:paraId="4452B46F" w14:textId="77777777" w:rsidR="00E923AC" w:rsidRPr="00F2203F" w:rsidRDefault="00E923AC" w:rsidP="00E923AC">
      <w:pPr>
        <w:widowControl/>
        <w:numPr>
          <w:ilvl w:val="0"/>
          <w:numId w:val="7"/>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ОБЩИЕ ПОЛОЖЕНИЯ</w:t>
      </w:r>
    </w:p>
    <w:p w14:paraId="33E0ED0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14:paraId="56F2E6AF" w14:textId="77777777" w:rsidR="00E923AC" w:rsidRPr="00F2203F" w:rsidRDefault="00E923AC" w:rsidP="00E923AC">
      <w:pPr>
        <w:ind w:firstLine="567"/>
        <w:rPr>
          <w:rFonts w:ascii="Times New Roman" w:eastAsia="Calibri" w:hAnsi="Times New Roman" w:cs="Times New Roman"/>
          <w:sz w:val="21"/>
          <w:szCs w:val="21"/>
        </w:rPr>
      </w:pPr>
      <w:r>
        <w:rPr>
          <w:rFonts w:ascii="Times New Roman" w:eastAsia="Calibri" w:hAnsi="Times New Roman" w:cs="Times New Roman"/>
          <w:sz w:val="21"/>
          <w:szCs w:val="21"/>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14:paraId="3F88B50B" w14:textId="77777777" w:rsidR="00E923AC" w:rsidRPr="00F2203F" w:rsidRDefault="00E923AC" w:rsidP="00E923AC">
      <w:pPr>
        <w:ind w:firstLine="567"/>
        <w:rPr>
          <w:rFonts w:ascii="Times New Roman" w:eastAsia="Calibri" w:hAnsi="Times New Roman" w:cs="Times New Roman"/>
          <w:sz w:val="21"/>
          <w:szCs w:val="21"/>
        </w:rPr>
      </w:pPr>
      <w:r>
        <w:rPr>
          <w:rFonts w:ascii="Times New Roman" w:eastAsia="Calibri" w:hAnsi="Times New Roman" w:cs="Times New Roman"/>
          <w:sz w:val="21"/>
          <w:szCs w:val="21"/>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xml:space="preserve">- ООО «Компания «Тензор», ИНН 7605016030, КПП 760401001, ОГРН 1027600787994, 150001, Ярославская обл, г. Ярославль, пр-т Московский, д. 12.</w:t>
      </w:r>
    </w:p>
    <w:p w14:paraId="7A964F4B" w14:textId="77777777" w:rsidR="00E923AC" w:rsidRPr="00F2203F" w:rsidRDefault="00E923AC" w:rsidP="00E923AC">
      <w:pPr>
        <w:ind w:firstLine="567"/>
        <w:rPr>
          <w:rFonts w:ascii="Times New Roman" w:hAnsi="Times New Roman" w:cs="Times New Roman"/>
          <w:sz w:val="21"/>
          <w:szCs w:val="21"/>
        </w:rPr>
      </w:pPr>
      <w:r>
        <w:rPr>
          <w:rFonts w:ascii="Times New Roman" w:eastAsia="Calibri" w:hAnsi="Times New Roman" w:cs="Times New Roman"/>
          <w:sz w:val="21"/>
          <w:szCs w:val="21"/>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14:paraId="736CEA74"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14:paraId="346B47DF"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14:paraId="12B106DD" w14:textId="77777777" w:rsidR="00E923AC" w:rsidRPr="00F2203F" w:rsidRDefault="00E923AC" w:rsidP="00E923AC">
      <w:pPr>
        <w:ind w:firstLine="567"/>
        <w:rPr>
          <w:rFonts w:ascii="Times New Roman" w:hAnsi="Times New Roman" w:cs="Times New Roman"/>
          <w:sz w:val="21"/>
          <w:szCs w:val="21"/>
        </w:rPr>
      </w:pPr>
      <w:r>
        <w:rPr>
          <w:rFonts w:ascii="Times New Roman" w:hAnsi="Times New Roman" w:cs="Times New Roman"/>
          <w:sz w:val="21"/>
          <w:szCs w:val="21"/>
        </w:rPr>
        <w:t>11.7. Взаимоотношения Сторон, не урегулированные настоящим Договором, регулируются действующим законодательством Российской Федерации.</w:t>
      </w:r>
    </w:p>
    <w:p w14:paraId="6586CA4A" w14:textId="50D754F0"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11.8. Приложение к настоящему договору:</w:t>
      </w:r>
    </w:p>
    <w:p w14:paraId="7F0B65E6" w14:textId="752E8816" w:rsidR="0077501F" w:rsidRPr="0077501F"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{#appendices}11.8.{appendix_number}. Приложение №{appendix_number} – Техническое задание на оказание услуг по {subject_description_short} для реализации проектного решения «{project_solution_name}».{/appendices}</w:t>
      </w:r>
    </w:p>
    <w:p w14:paraId="44ED4287" w14:textId="29436C65" w:rsidR="00E923AC" w:rsidRDefault="0077501F" w:rsidP="0077501F">
      <w:pPr>
        <w:ind w:firstLine="567"/>
        <w:rPr>
          <w:rFonts w:ascii="Times New Roman" w:hAnsi="Times New Roman" w:cs="Times New Roman"/>
          <w:sz w:val="21"/>
          <w:szCs w:val="21"/>
        </w:rPr>
      </w:pPr>
      <w:r>
        <w:rPr>
          <w:rFonts w:ascii="Times New Roman" w:hAnsi="Times New Roman" w:cs="Times New Roman"/>
          <w:sz w:val="21"/>
          <w:szCs w:val="21"/>
        </w:rPr>
        <w:t xml:space="preserve"/>
      </w:r>
    </w:p>
    <w:p w14:paraId="1AA214DE" w14:textId="77AEA3DF" w:rsidR="00F95656" w:rsidRDefault="00F95656" w:rsidP="0077501F">
      <w:pPr>
        <w:ind w:firstLine="567"/>
        <w:rPr>
          <w:rFonts w:ascii="Times New Roman" w:hAnsi="Times New Roman" w:cs="Times New Roman"/>
          <w:sz w:val="21"/>
          <w:szCs w:val="21"/>
        </w:rPr>
      </w:pPr>
      <w:r>
        <w:rPr>
          <w:rFonts w:ascii="Times New Roman" w:hAnsi="Times New Roman" w:cs="Times New Roman"/>
          <w:sz w:val="21"/>
          <w:szCs w:val="21"/>
        </w:rPr>
        <w:t xml:space="preserve">11.8.3. Приложение №2 – РЕЗЮМЕ (форма)</w:t>
      </w:r>
    </w:p>
    <w:p w14:paraId="0F4C43FD" w14:textId="77777777" w:rsidR="0077501F" w:rsidRPr="00F2203F" w:rsidRDefault="0077501F" w:rsidP="0077501F">
      <w:pPr>
        <w:ind w:firstLine="567"/>
        <w:rPr>
          <w:rFonts w:ascii="Times New Roman" w:hAnsi="Times New Roman" w:cs="Times New Roman"/>
          <w:sz w:val="21"/>
          <w:szCs w:val="21"/>
        </w:rPr>
      </w:pPr>
    </w:p>
    <w:p w14:paraId="5D1E0165" w14:textId="77777777" w:rsidR="00E923AC" w:rsidRPr="00F2203F" w:rsidRDefault="00E923AC" w:rsidP="00E923AC">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РЕКВИЗИТЫ СТОРОН</w:t>
      </w:r>
    </w:p>
    <w:tbl>
      <w:tblPr>
        <w:tblW w:w="0" w:type="auto"/>
        <w:tblLook w:val="04A0" w:firstRow="1" w:lastRow="0" w:firstColumn="1" w:lastColumn="0" w:noHBand="0" w:noVBand="1"/>
      </w:tblPr>
      <w:tblGrid>
        <w:gridCol w:w="4684"/>
        <w:gridCol w:w="5063"/>
      </w:tblGrid>
      <w:tr w:rsidR="00E923AC" w:rsidRPr="00F2203F" w14:paraId="1203F4CA" w14:textId="77777777" w:rsidTr="00E3209B">
        <w:tc>
          <w:tcPr>
            <w:tcW w:w="4684" w:type="dxa"/>
          </w:tcPr>
          <w:p w14:paraId="1E86A201" w14:textId="77777777" w:rsidR="00E923AC" w:rsidRPr="00F2203F" w:rsidRDefault="00E923AC" w:rsidP="0077501F">
            <w:pPr>
              <w:keepLines/>
              <w:tabs>
                <w:tab w:val="left" w:pos="720"/>
              </w:tabs>
              <w:suppressAutoHyphens/>
              <w:ind w:firstLine="38"/>
              <w:rPr>
                <w:rFonts w:ascii="Times New Roman" w:hAnsi="Times New Roman" w:cs="Times New Roman"/>
                <w:b/>
                <w:caps/>
                <w:sz w:val="21"/>
                <w:szCs w:val="21"/>
                <w:lang w:eastAsia="ar-SA"/>
              </w:rPr>
            </w:pPr>
            <w:r>
              <w:rPr>
                <w:rFonts w:ascii="Times New Roman" w:hAnsi="Times New Roman" w:cs="Times New Roman"/>
                <w:b/>
                <w:caps/>
                <w:sz w:val="21"/>
                <w:szCs w:val="21"/>
                <w:lang w:eastAsia="ar-SA"/>
              </w:rPr>
              <w:t>исполнитель</w:t>
            </w:r>
          </w:p>
        </w:tc>
        <w:tc>
          <w:tcPr>
            <w:tcW w:w="5063" w:type="dxa"/>
          </w:tcPr>
          <w:p w14:paraId="2E01B185" w14:textId="77777777" w:rsidR="00E923AC" w:rsidRPr="00F2203F" w:rsidRDefault="00E923AC" w:rsidP="0077501F">
            <w:pPr>
              <w:keepLines/>
              <w:tabs>
                <w:tab w:val="left" w:pos="720"/>
              </w:tabs>
              <w:suppressAutoHyphens/>
              <w:ind w:firstLine="27"/>
              <w:rPr>
                <w:rFonts w:ascii="Times New Roman" w:hAnsi="Times New Roman" w:cs="Times New Roman"/>
                <w:bCs/>
                <w:sz w:val="21"/>
                <w:szCs w:val="21"/>
              </w:rPr>
            </w:pPr>
            <w:r>
              <w:rPr>
                <w:rFonts w:ascii="Times New Roman" w:hAnsi="Times New Roman" w:cs="Times New Roman"/>
                <w:b/>
                <w:caps/>
                <w:sz w:val="21"/>
                <w:szCs w:val="21"/>
                <w:lang w:eastAsia="ar-SA"/>
              </w:rPr>
              <w:t>Заказчик</w:t>
            </w:r>
          </w:p>
        </w:tc>
      </w:tr>
      <w:tr w:rsidR="00E923AC" w:rsidRPr="00F2203F" w14:paraId="1FF98DCA" w14:textId="77777777" w:rsidTr="00E3209B">
        <w:tc>
          <w:tcPr>
            <w:tcW w:w="4684" w:type="dxa"/>
          </w:tcPr>
          <w:p w14:paraId="3CD2A913" w14:textId="6F5DFCED" w:rsidR="007F75BC" w:rsidRPr="00F2203F" w:rsidRDefault="0048187A" w:rsidP="00AC253B">
            <w:pPr>
              <w:keepLines/>
              <w:tabs>
                <w:tab w:val="left" w:pos="720"/>
              </w:tabs>
              <w:suppressAutoHyphens/>
              <w:ind w:firstLine="0"/>
              <w:jc w:val="left"/>
              <w:rPr>
                <w:rFonts w:ascii="Times New Roman" w:hAnsi="Times New Roman" w:cs="Times New Roman"/>
                <w:caps/>
                <w:sz w:val="21"/>
                <w:szCs w:val="21"/>
                <w:lang w:eastAsia="ar-SA"/>
              </w:rPr>
            </w:pPr>
            <w:r>
              <w:rPr>
                <w:rFonts w:ascii="Times New Roman" w:hAnsi="Times New Roman" w:cs="Times New Roman"/>
                <w:sz w:val="21"/>
                <w:szCs w:val="21"/>
              </w:rPr>
              <w:t>{contractor_full_name}</w:t>
            </w:r>
          </w:p>
        </w:tc>
        <w:tc>
          <w:tcPr>
            <w:tcW w:w="5063" w:type="dxa"/>
          </w:tcPr>
          <w:p w14:paraId="78AD0083" w14:textId="77777777" w:rsidR="00E923AC" w:rsidRPr="00F2203F" w:rsidRDefault="00E923AC" w:rsidP="00AC253B">
            <w:pPr>
              <w:ind w:firstLine="34"/>
              <w:jc w:val="left"/>
              <w:rPr>
                <w:rFonts w:ascii="Times New Roman" w:hAnsi="Times New Roman" w:cs="Times New Roman"/>
                <w:sz w:val="21"/>
                <w:szCs w:val="21"/>
              </w:rPr>
            </w:pPr>
            <w:r>
              <w:rPr>
                <w:rFonts w:ascii="Times New Roman" w:hAnsi="Times New Roman" w:cs="Times New Roman"/>
                <w:sz w:val="21"/>
                <w:szCs w:val="21"/>
              </w:rPr>
              <w:t>ФЕДЕРАЛЬНОЕ ГОСУДАРСТВЕННОЕ БЮДЖЕТНОЕ ОБРАЗОВАТЕЛЬНОЕ УЧРЕЖДЕНИЕ ВЫСШЕГО ОБРАЗОВАНИЯ "САНКТ-ПЕТЕРБУРГСКИЙ ГОСУДАРСТВЕННЫЙ УНИВЕРСИТЕТ ПРОМЫШЛЕННЫХ ТЕХНОЛОГИЙ И ДИЗАЙНА"</w:t>
            </w:r>
          </w:p>
        </w:tc>
      </w:tr>
      <w:tr w:rsidR="00E923AC" w:rsidRPr="00F2203F" w14:paraId="118406FC" w14:textId="77777777" w:rsidTr="00E3209B">
        <w:tc>
          <w:tcPr>
            <w:tcW w:w="4684" w:type="dxa"/>
          </w:tcPr>
          <w:p w14:paraId="1D9441B7" w14:textId="52AAA6F7" w:rsidR="00E84F17" w:rsidRPr="00F2203F" w:rsidRDefault="00E84F17" w:rsidP="00E84F17">
            <w:pPr>
              <w:ind w:firstLine="0"/>
              <w:jc w:val="left"/>
              <w:rPr>
                <w:rFonts w:ascii="Times New Roman" w:hAnsi="Times New Roman" w:cs="Times New Roman"/>
                <w:bCs/>
                <w:sz w:val="21"/>
                <w:szCs w:val="21"/>
              </w:rPr>
            </w:pPr>
            <w:r>
              <w:rPr>
                <w:rFonts w:ascii="Times New Roman" w:hAnsi="Times New Roman" w:cs="Times New Roman"/>
                <w:sz w:val="21"/>
                <w:szCs w:val="21"/>
              </w:rPr>
              <w:t>Адрес местонахождения:</w:t>
            </w:r>
            <w:r>
              <w:rPr>
                <w:rFonts w:ascii="Times New Roman" w:hAnsi="Times New Roman" w:cs="Times New Roman"/>
                <w:bCs/>
                <w:sz w:val="21"/>
                <w:szCs w:val="21"/>
              </w:rPr>
              <w:t xml:space="preserve"> 196105, </w:t>
            </w:r>
            <w:r>
              <w:rPr>
                <w:rFonts w:ascii="Times New Roman" w:hAnsi="Times New Roman" w:cs="Times New Roman"/>
                <w:sz w:val="21"/>
                <w:szCs w:val="21"/>
              </w:rPr>
              <w:t xml:space="preserve">САНКТ-ПЕТЕРБУРГ, </w:t>
            </w:r>
            <w:r>
              <w:rPr>
                <w:rFonts w:ascii="Times New Roman" w:hAnsi="Times New Roman" w:cs="Times New Roman"/>
                <w:bCs/>
                <w:sz w:val="21"/>
                <w:szCs w:val="21"/>
              </w:rPr>
              <w:t xml:space="preserve">{contractor_address} </w:t>
            </w:r>
          </w:p>
          <w:p w14:paraId="5BA9D3CF"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ИНН {contractor_inn} </w:t>
            </w:r>
          </w:p>
          <w:p w14:paraId="1D2F8D3C"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Платежные реквизиты:</w:t>
            </w:r>
          </w:p>
          <w:p w14:paraId="4449F2E4" w14:textId="4FB0EB64"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Расчетный счет: {contractor_bank_account} </w:t>
            </w:r>
          </w:p>
          <w:p w14:paraId="63F7E23A" w14:textId="522306DD"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в МОСКОВСКОМ ФИЛИАЛЕ АО КБ </w:t>
            </w:r>
          </w:p>
          <w:p w14:paraId="37AEBD43" w14:textId="77777777" w:rsidR="00E84F17" w:rsidRPr="00F2203F" w:rsidRDefault="00E84F17" w:rsidP="00E84F17">
            <w:pPr>
              <w:ind w:firstLine="0"/>
              <w:rPr>
                <w:rFonts w:ascii="Times New Roman" w:hAnsi="Times New Roman" w:cs="Times New Roman"/>
                <w:bCs/>
                <w:sz w:val="21"/>
                <w:szCs w:val="21"/>
              </w:rPr>
            </w:pPr>
            <w:r>
              <w:rPr>
                <w:rFonts w:ascii="Times New Roman" w:hAnsi="Times New Roman" w:cs="Times New Roman"/>
                <w:bCs/>
                <w:sz w:val="21"/>
                <w:szCs w:val="21"/>
              </w:rPr>
              <w:t>{contractor_bank_name}</w:t>
            </w:r>
          </w:p>
          <w:p w14:paraId="459F8649" w14:textId="3FC4165D" w:rsidR="00E84F17" w:rsidRPr="00F2203F" w:rsidRDefault="000A5971" w:rsidP="00E84F17">
            <w:pPr>
              <w:ind w:firstLine="0"/>
              <w:rPr>
                <w:rFonts w:ascii="Times New Roman" w:hAnsi="Times New Roman" w:cs="Times New Roman"/>
                <w:bCs/>
                <w:sz w:val="21"/>
                <w:szCs w:val="21"/>
              </w:rPr>
            </w:pPr>
            <w:r>
              <w:rPr>
                <w:rFonts w:ascii="Times New Roman" w:hAnsi="Times New Roman" w:cs="Times New Roman"/>
                <w:bCs/>
                <w:sz w:val="21"/>
                <w:szCs w:val="21"/>
              </w:rPr>
              <w:t xml:space="preserve">Корреспондентский счет: {contractor_corr_account} </w:t>
            </w:r>
          </w:p>
          <w:p w14:paraId="43C13CF3" w14:textId="13EF7B49" w:rsidR="00E923AC" w:rsidRPr="00F2203F" w:rsidRDefault="00E84F17" w:rsidP="00E84F17">
            <w:pPr>
              <w:ind w:firstLine="37"/>
              <w:jc w:val="left"/>
              <w:rPr>
                <w:rFonts w:ascii="Times New Roman" w:hAnsi="Times New Roman" w:cs="Times New Roman"/>
                <w:caps/>
                <w:sz w:val="21"/>
                <w:szCs w:val="21"/>
                <w:lang w:eastAsia="ar-SA"/>
              </w:rPr>
            </w:pPr>
            <w:r>
              <w:rPr>
                <w:rFonts w:ascii="Times New Roman" w:hAnsi="Times New Roman" w:cs="Times New Roman"/>
                <w:bCs/>
                <w:sz w:val="21"/>
                <w:szCs w:val="21"/>
              </w:rPr>
              <w:t>БИК {contractor_bik}</w:t>
            </w:r>
          </w:p>
        </w:tc>
        <w:tc>
          <w:tcPr>
            <w:tcW w:w="5063" w:type="dxa"/>
          </w:tcPr>
          <w:p w14:paraId="11DB37B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Адрес местонахождения: 191186, ГОРОД САНКТ-ПЕТЕРБУРГ, УЛИЦА БОЛЬШАЯ МОРСКАЯ, ДОМ 18, ЛИТЕР А</w:t>
            </w:r>
          </w:p>
          <w:p w14:paraId="21F49D87"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ИНН/ КПП 7808042283/784001001</w:t>
            </w:r>
          </w:p>
          <w:p w14:paraId="404C132B"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Платежные реквизиты:</w:t>
            </w:r>
          </w:p>
          <w:p w14:paraId="41882B4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Управление Федерального казначейства по г. Санкт-Петербургу ОКЦ № 1 ВВГУ Банка России//УФК по Нижегородской области г Нижний Новгород</w:t>
            </w:r>
          </w:p>
          <w:p w14:paraId="1FF0B6F5"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Единый казначейский счет: 40102810745370000024</w:t>
            </w:r>
          </w:p>
          <w:p w14:paraId="70A79404"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Казначейский счет: 03215643000000013200</w:t>
            </w:r>
          </w:p>
          <w:p w14:paraId="67E65470" w14:textId="77777777" w:rsidR="000A5971" w:rsidRPr="000A5971" w:rsidRDefault="000A5971" w:rsidP="000A5971">
            <w:pPr>
              <w:ind w:firstLine="35"/>
              <w:jc w:val="left"/>
              <w:rPr>
                <w:rFonts w:ascii="Times New Roman" w:hAnsi="Times New Roman" w:cs="Times New Roman"/>
                <w:bCs/>
                <w:sz w:val="21"/>
                <w:szCs w:val="21"/>
              </w:rPr>
            </w:pPr>
            <w:r>
              <w:rPr>
                <w:rFonts w:ascii="Times New Roman" w:hAnsi="Times New Roman" w:cs="Times New Roman"/>
                <w:bCs/>
                <w:sz w:val="21"/>
                <w:szCs w:val="21"/>
              </w:rPr>
              <w:t>БИК 012202102</w:t>
            </w:r>
          </w:p>
          <w:p w14:paraId="39948376" w14:textId="1502DC20" w:rsidR="000A5971" w:rsidRPr="00F2203F" w:rsidRDefault="000A5971" w:rsidP="0077501F">
            <w:pPr>
              <w:ind w:right="-1" w:firstLine="35"/>
              <w:jc w:val="left"/>
              <w:rPr>
                <w:rFonts w:ascii="Times New Roman" w:hAnsi="Times New Roman" w:cs="Times New Roman"/>
                <w:bCs/>
                <w:sz w:val="21"/>
                <w:szCs w:val="21"/>
              </w:rPr>
            </w:pPr>
            <w:r>
              <w:rPr>
                <w:rFonts w:ascii="Times New Roman" w:hAnsi="Times New Roman" w:cs="Times New Roman"/>
                <w:bCs/>
                <w:sz w:val="21"/>
                <w:szCs w:val="21"/>
              </w:rPr>
              <w:t>Лицевой счет 711X7200001</w:t>
            </w:r>
          </w:p>
        </w:tc>
      </w:tr>
      <w:tr w:rsidR="00E923AC" w:rsidRPr="00F2203F" w14:paraId="24DAB9A2" w14:textId="77777777" w:rsidTr="00E3209B">
        <w:tc>
          <w:tcPr>
            <w:tcW w:w="4684" w:type="dxa"/>
          </w:tcPr>
          <w:p w14:paraId="7CF2E023"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r>
              <w:rPr>
                <w:rFonts w:ascii="Times New Roman" w:hAnsi="Times New Roman" w:cs="Times New Roman"/>
                <w:sz w:val="21"/>
                <w:szCs w:val="21"/>
                <w:lang w:eastAsia="ar-SA"/>
              </w:rPr>
              <w:t>Индивидуальный Предприниматель</w:t>
            </w:r>
          </w:p>
          <w:p w14:paraId="0C8D8BD0"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p>
          <w:p w14:paraId="313215CF" w14:textId="77777777" w:rsidR="00E84F17" w:rsidRPr="00F2203F" w:rsidRDefault="00E84F17" w:rsidP="00E84F17">
            <w:pPr>
              <w:keepLines/>
              <w:tabs>
                <w:tab w:val="left" w:pos="720"/>
              </w:tabs>
              <w:suppressAutoHyphens/>
              <w:ind w:firstLine="0"/>
              <w:rPr>
                <w:rFonts w:ascii="Times New Roman" w:hAnsi="Times New Roman" w:cs="Times New Roman"/>
                <w:sz w:val="21"/>
                <w:szCs w:val="21"/>
                <w:lang w:eastAsia="ar-SA"/>
              </w:rPr>
            </w:pPr>
          </w:p>
          <w:p w14:paraId="110C9F1B" w14:textId="0E0A036D" w:rsidR="00E923AC" w:rsidRPr="00F2203F" w:rsidRDefault="00E84F17" w:rsidP="00E84F17">
            <w:pPr>
              <w:keepLines/>
              <w:tabs>
                <w:tab w:val="left" w:pos="720"/>
              </w:tabs>
              <w:suppressAutoHyphens/>
              <w:ind w:firstLine="0"/>
              <w:rPr>
                <w:rFonts w:ascii="Times New Roman" w:hAnsi="Times New Roman" w:cs="Times New Roman"/>
                <w:b/>
                <w:caps/>
                <w:sz w:val="21"/>
                <w:szCs w:val="21"/>
                <w:lang w:eastAsia="ar-SA"/>
              </w:rPr>
            </w:pPr>
            <w:r>
              <w:rPr>
                <w:rFonts w:ascii="Times New Roman" w:hAnsi="Times New Roman" w:cs="Times New Roman"/>
                <w:sz w:val="21"/>
                <w:szCs w:val="21"/>
                <w:lang w:eastAsia="ar-SA"/>
              </w:rPr>
              <w:t>________________________/ {contractor_signatory_initials}/</w:t>
            </w:r>
          </w:p>
        </w:tc>
        <w:tc>
          <w:tcPr>
            <w:tcW w:w="5063" w:type="dxa"/>
          </w:tcPr>
          <w:p w14:paraId="2C409312" w14:textId="77777777" w:rsidR="00E923AC" w:rsidRPr="00F2203F" w:rsidRDefault="00E923AC" w:rsidP="00026626">
            <w:pPr>
              <w:ind w:firstLine="35"/>
              <w:jc w:val="left"/>
              <w:rPr>
                <w:rFonts w:ascii="Times New Roman" w:hAnsi="Times New Roman" w:cs="Times New Roman"/>
                <w:sz w:val="21"/>
                <w:szCs w:val="21"/>
              </w:rPr>
            </w:pPr>
            <w:r>
              <w:rPr>
                <w:rFonts w:ascii="Times New Roman" w:hAnsi="Times New Roman" w:cs="Times New Roman"/>
                <w:sz w:val="21"/>
                <w:szCs w:val="21"/>
              </w:rPr>
              <w:t xml:space="preserve">Проректор по ИПП СПбГУПТД</w:t>
            </w:r>
          </w:p>
          <w:p w14:paraId="4456DF39" w14:textId="77777777" w:rsidR="00E923AC" w:rsidRPr="00F2203F" w:rsidRDefault="00E923AC" w:rsidP="00E3209B">
            <w:pPr>
              <w:rPr>
                <w:rFonts w:ascii="Times New Roman" w:hAnsi="Times New Roman" w:cs="Times New Roman"/>
                <w:sz w:val="21"/>
                <w:szCs w:val="21"/>
              </w:rPr>
            </w:pPr>
          </w:p>
          <w:p w14:paraId="4A29FC72" w14:textId="77777777" w:rsidR="00E923AC" w:rsidRPr="00F2203F" w:rsidRDefault="00E923AC" w:rsidP="00E3209B">
            <w:pPr>
              <w:rPr>
                <w:rFonts w:ascii="Times New Roman" w:hAnsi="Times New Roman" w:cs="Times New Roman"/>
                <w:sz w:val="21"/>
                <w:szCs w:val="21"/>
              </w:rPr>
            </w:pPr>
          </w:p>
          <w:p w14:paraId="47C67DF3" w14:textId="03BD12A0" w:rsidR="003F3DAE" w:rsidRPr="00F2203F" w:rsidRDefault="00E923AC" w:rsidP="00AC253B">
            <w:pPr>
              <w:rPr>
                <w:rFonts w:ascii="Times New Roman" w:hAnsi="Times New Roman" w:cs="Times New Roman"/>
                <w:bCs/>
                <w:sz w:val="21"/>
                <w:szCs w:val="21"/>
              </w:rPr>
            </w:pPr>
            <w:r>
              <w:rPr>
                <w:rFonts w:ascii="Times New Roman" w:hAnsi="Times New Roman" w:cs="Times New Roman"/>
                <w:sz w:val="21"/>
                <w:szCs w:val="21"/>
              </w:rPr>
              <w:t>___________________/</w:t>
            </w:r>
            <w:r>
              <w:rPr>
                <w:rFonts w:ascii="Times New Roman" w:hAnsi="Times New Roman" w:cs="Times New Roman"/>
                <w:bCs/>
                <w:sz w:val="21"/>
                <w:szCs w:val="21"/>
              </w:rPr>
              <w:t xml:space="preserve"> А.А. Коробовцева/</w:t>
            </w:r>
          </w:p>
        </w:tc>
      </w:tr>
    </w:tbl>
    <w:p w14:paraId="66A6B32B" w14:textId="77777777" w:rsidR="00E923AC" w:rsidRPr="00F2203F" w:rsidRDefault="00E923AC" w:rsidP="00E923AC">
      <w:pPr>
        <w:ind w:firstLine="709"/>
        <w:rPr>
          <w:rFonts w:ascii="Times New Roman" w:hAnsi="Times New Roman" w:cs="Times New Roman"/>
          <w:sz w:val="21"/>
          <w:szCs w:val="21"/>
          <w:highlight w:val="yellow"/>
        </w:rPr>
      </w:pPr>
    </w:p>
    <w:p w14:paraId="4CF6B6EA" w14:textId="77777777" w:rsidR="00091F42" w:rsidRPr="00F2203F" w:rsidRDefault="00091F42" w:rsidP="00A532FD">
      <w:pPr>
        <w:jc w:val="right"/>
        <w:rPr>
          <w:rFonts w:ascii="Times New Roman" w:hAnsi="Times New Roman" w:cs="Times New Roman"/>
          <w:sz w:val="21"/>
          <w:szCs w:val="21"/>
        </w:rPr>
        <w:sectPr w:rsidR="00091F42" w:rsidRPr="00F2203F" w:rsidSect="00F95656">
          <w:pgSz w:w="11900" w:h="16800"/>
          <w:pgMar w:top="567" w:right="567" w:bottom="567" w:left="1134" w:header="720" w:footer="720" w:gutter="0"/>
          <w:cols w:space="720"/>
          <w:noEndnote/>
        </w:sectPr>
      </w:pPr>
    </w:p>
    <w:p w14:paraId="3A9BA4AC" w14:textId="49040FAE" w:rsidR="00A532FD" w:rsidRPr="00F2203F" w:rsidRDefault="00A532FD" w:rsidP="00A532FD">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№{appendix1_number} </w:t>
      </w:r>
    </w:p>
    <w:p w14:paraId="00091BAD" w14:textId="1E566121" w:rsidR="00A532FD" w:rsidRPr="00F2203F" w:rsidRDefault="000D2AE9" w:rsidP="00A532FD">
      <w:pPr>
        <w:jc w:val="right"/>
        <w:rPr>
          <w:rFonts w:ascii="Times New Roman" w:hAnsi="Times New Roman" w:cs="Times New Roman"/>
          <w:sz w:val="21"/>
          <w:szCs w:val="21"/>
        </w:rPr>
      </w:pPr>
      <w:r>
        <w:rPr>
          <w:rFonts w:ascii="Times New Roman" w:hAnsi="Times New Roman" w:cs="Times New Roman"/>
          <w:sz w:val="21"/>
          <w:szCs w:val="21"/>
        </w:rPr>
        <w:t xml:space="preserve">к Договору № {contract_number} </w:t>
      </w:r>
    </w:p>
    <w:p w14:paraId="7877705F" w14:textId="1B10540C" w:rsidR="00A532FD" w:rsidRPr="00F2203F" w:rsidRDefault="00004383" w:rsidP="00A532FD">
      <w:pPr>
        <w:jc w:val="right"/>
        <w:rPr>
          <w:rFonts w:ascii="Times New Roman" w:hAnsi="Times New Roman" w:cs="Times New Roman"/>
          <w:sz w:val="21"/>
          <w:szCs w:val="21"/>
        </w:rPr>
      </w:pPr>
      <w:r>
        <w:rPr>
          <w:rFonts w:ascii="Times New Roman" w:hAnsi="Times New Roman" w:cs="Times New Roman"/>
          <w:sz w:val="21"/>
          <w:szCs w:val="21"/>
        </w:rPr>
        <w:t xml:space="preserve">«{contract_date}» года</w:t>
      </w:r>
    </w:p>
    <w:p w14:paraId="191ED305" w14:textId="77777777" w:rsidR="00A532FD" w:rsidRPr="00F2203F" w:rsidRDefault="00A532FD" w:rsidP="00A532FD">
      <w:pPr>
        <w:jc w:val="right"/>
        <w:rPr>
          <w:rFonts w:ascii="Times New Roman" w:hAnsi="Times New Roman" w:cs="Times New Roman"/>
          <w:sz w:val="21"/>
          <w:szCs w:val="21"/>
        </w:rPr>
      </w:pPr>
    </w:p>
    <w:p w14:paraId="4E92144C" w14:textId="77777777" w:rsidR="00A532FD" w:rsidRPr="00F2203F" w:rsidRDefault="00A532FD" w:rsidP="00A532FD">
      <w:pPr>
        <w:jc w:val="right"/>
        <w:rPr>
          <w:rFonts w:ascii="Times New Roman" w:hAnsi="Times New Roman" w:cs="Times New Roman"/>
          <w:sz w:val="21"/>
          <w:szCs w:val="21"/>
        </w:rPr>
      </w:pPr>
    </w:p>
    <w:p w14:paraId="163FB682" w14:textId="77777777" w:rsidR="0077501F" w:rsidRPr="00F2203F" w:rsidRDefault="0077501F" w:rsidP="0077501F">
      <w:pPr>
        <w:ind w:firstLine="567"/>
        <w:jc w:val="center"/>
        <w:rPr>
          <w:rFonts w:ascii="Times New Roman" w:hAnsi="Times New Roman" w:cs="Times New Roman"/>
          <w:b/>
          <w:bCs/>
          <w:sz w:val="21"/>
          <w:szCs w:val="21"/>
        </w:rPr>
      </w:pPr>
      <w:r>
        <w:rPr>
          <w:rFonts w:ascii="Times New Roman" w:hAnsi="Times New Roman" w:cs="Times New Roman"/>
          <w:b/>
          <w:bCs/>
          <w:sz w:val="21"/>
          <w:szCs w:val="21"/>
        </w:rPr>
        <w:t>Техническое задание</w:t>
      </w:r>
    </w:p>
    <w:p w14:paraId="25495330" w14:textId="77777777" w:rsidR="0077501F" w:rsidRPr="00F2203F" w:rsidRDefault="0077501F" w:rsidP="0077501F">
      <w:pPr>
        <w:jc w:val="center"/>
        <w:rPr>
          <w:rFonts w:ascii="Times New Roman" w:hAnsi="Times New Roman" w:cs="Times New Roman"/>
          <w:sz w:val="21"/>
          <w:szCs w:val="21"/>
        </w:rPr>
      </w:pPr>
      <w:r>
        <w:rPr>
          <w:rFonts w:ascii="Times New Roman" w:hAnsi="Times New Roman" w:cs="Times New Roman"/>
          <w:sz w:val="21"/>
          <w:szCs w:val="21"/>
        </w:rPr>
        <w:t xml:space="preserve">на оказание услуг по привлечению специалистов для реализации </w:t>
      </w:r>
    </w:p>
    <w:p w14:paraId="09090BE1" w14:textId="77777777" w:rsidR="0077501F" w:rsidRPr="00F2203F" w:rsidRDefault="0077501F" w:rsidP="0077501F">
      <w:pPr>
        <w:jc w:val="center"/>
        <w:rPr>
          <w:rFonts w:ascii="Times New Roman" w:hAnsi="Times New Roman" w:cs="Times New Roman"/>
          <w:sz w:val="21"/>
          <w:szCs w:val="21"/>
        </w:rPr>
      </w:pPr>
      <w:r>
        <w:rPr>
          <w:rFonts w:ascii="Times New Roman" w:hAnsi="Times New Roman" w:cs="Times New Roman"/>
          <w:sz w:val="21"/>
          <w:szCs w:val="21"/>
        </w:rPr>
        <w:t>проектного решения «{appendix1_project_solution_name}»</w:t>
      </w:r>
    </w:p>
    <w:p w14:paraId="3B1971BF" w14:textId="77777777" w:rsidR="0077501F" w:rsidRPr="00F2203F" w:rsidRDefault="0077501F" w:rsidP="0077501F">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Объем и характеристика оказываемых услуг:</w:t>
      </w:r>
    </w:p>
    <w:tbl>
      <w:tblPr>
        <w:tblStyle w:val="af5"/>
        <w:tblW w:w="0" w:type="auto"/>
        <w:tblLook w:val="04A0" w:firstRow="1" w:lastRow="0" w:firstColumn="1" w:lastColumn="0" w:noHBand="0" w:noVBand="1"/>
      </w:tblPr>
      <w:tblGrid>
        <w:gridCol w:w="1552"/>
        <w:gridCol w:w="2756"/>
        <w:gridCol w:w="1324"/>
        <w:gridCol w:w="1359"/>
        <w:gridCol w:w="1390"/>
        <w:gridCol w:w="1576"/>
      </w:tblGrid>
      <w:tr w:rsidR="0077501F" w:rsidRPr="00F2203F" w14:paraId="512A4103" w14:textId="77777777" w:rsidTr="00C52A3B">
        <w:tc>
          <w:tcPr>
            <w:tcW w:w="1552" w:type="dxa"/>
          </w:tcPr>
          <w:p w14:paraId="5A2D74A7"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Тип специалиста</w:t>
            </w:r>
          </w:p>
        </w:tc>
        <w:tc>
          <w:tcPr>
            <w:tcW w:w="2756" w:type="dxa"/>
          </w:tcPr>
          <w:p w14:paraId="1CE11F1C"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324" w:type="dxa"/>
          </w:tcPr>
          <w:p w14:paraId="037332FE"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359" w:type="dxa"/>
          </w:tcPr>
          <w:p w14:paraId="7577E820"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1390" w:type="dxa"/>
          </w:tcPr>
          <w:p w14:paraId="14111A20"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1576" w:type="dxa"/>
          </w:tcPr>
          <w:p w14:paraId="6F23F2E5" w14:textId="77777777" w:rsidR="0077501F" w:rsidRPr="00F2203F" w:rsidRDefault="0077501F"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77501F" w:rsidRPr="00F2203F" w14:paraId="24716D85" w14:textId="77777777" w:rsidTr="00C52A3B">
        <w:tc>
          <w:tcPr>
            <w:tcW w:w="1552" w:type="dxa"/>
          </w:tcPr>
          <w:p w14:paraId="5D0CF9D0" w14:textId="77777777" w:rsidR="0077501F" w:rsidRPr="00F2203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{#specialists}{specialist_type}</w:t>
            </w:r>
          </w:p>
        </w:tc>
        <w:tc>
          <w:tcPr>
            <w:tcW w:w="2756" w:type="dxa"/>
          </w:tcPr>
          <w:p w14:paraId="55D885B7" w14:textId="77777777" w:rsidR="0077501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{specialist_description}</w:t>
            </w:r>
          </w:p>
          <w:p w14:paraId="6E8E9F8F" w14:textId="77777777" w:rsidR="0077501F" w:rsidRPr="00F2203F" w:rsidRDefault="0077501F"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{specialist_schedule_note}</w:t>
            </w:r>
          </w:p>
        </w:tc>
        <w:tc>
          <w:tcPr>
            <w:tcW w:w="1324" w:type="dxa"/>
          </w:tcPr>
          <w:p w14:paraId="708C283B" w14:textId="533D07CF" w:rsidR="0077501F" w:rsidRPr="00F2203F" w:rsidRDefault="0077501F" w:rsidP="00F95656">
            <w:pPr>
              <w:pStyle w:val="11"/>
              <w:jc w:val="center"/>
              <w:rPr>
                <w:rFonts w:ascii="Times New Roman" w:hAnsi="Times New Roman" w:cs="Times New Roman"/>
                <w:sz w:val="21"/>
                <w:szCs w:val="21"/>
              </w:rPr>
            </w:pPr>
            <w:r>
              <w:rPr>
                <w:rFonts w:ascii="Times New Roman" w:hAnsi="Times New Roman" w:cs="Times New Roman"/>
                <w:sz w:val="21"/>
                <w:szCs w:val="21"/>
              </w:rPr>
              <w:t xml:space="preserve">{specialist_unit}</w:t>
            </w:r>
          </w:p>
        </w:tc>
        <w:tc>
          <w:tcPr>
            <w:tcW w:w="1359" w:type="dxa"/>
          </w:tcPr>
          <w:p w14:paraId="4BF0663B"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{specialist_quantity}</w:t>
            </w:r>
          </w:p>
        </w:tc>
        <w:tc>
          <w:tcPr>
            <w:tcW w:w="1390" w:type="dxa"/>
          </w:tcPr>
          <w:p w14:paraId="608EB694"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color w:val="334059"/>
                <w:sz w:val="21"/>
                <w:szCs w:val="21"/>
                <w:shd w:val="clear" w:color="auto" w:fill="FFFFFF"/>
              </w:rPr>
              <w:t>{specialist_unit_price}</w:t>
            </w:r>
          </w:p>
        </w:tc>
        <w:tc>
          <w:tcPr>
            <w:tcW w:w="1576" w:type="dxa"/>
          </w:tcPr>
          <w:p w14:paraId="5DFF411A"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{specialist_line_total}{/specialists}</w:t>
            </w:r>
          </w:p>
        </w:tc>
      </w:tr>
      <w:tr w:rsidR="0077501F" w:rsidRPr="00F2203F" w14:paraId="6EB07388" w14:textId="77777777" w:rsidTr="00C52A3B">
        <w:tc>
          <w:tcPr>
            <w:tcW w:w="8381" w:type="dxa"/>
            <w:gridSpan w:val="5"/>
          </w:tcPr>
          <w:p w14:paraId="060597E3" w14:textId="77777777" w:rsidR="0077501F" w:rsidRPr="00F2203F" w:rsidRDefault="0077501F" w:rsidP="00C52A3B">
            <w:pPr>
              <w:pStyle w:val="11"/>
              <w:jc w:val="right"/>
              <w:rPr>
                <w:rFonts w:ascii="Times New Roman" w:hAnsi="Times New Roman" w:cs="Times New Roman"/>
                <w:sz w:val="21"/>
                <w:szCs w:val="21"/>
              </w:rPr>
            </w:pPr>
            <w:r>
              <w:rPr>
                <w:rFonts w:ascii="Times New Roman" w:hAnsi="Times New Roman" w:cs="Times New Roman"/>
                <w:sz w:val="21"/>
                <w:szCs w:val="21"/>
              </w:rPr>
              <w:t>ИТОГО</w:t>
            </w:r>
          </w:p>
        </w:tc>
        <w:tc>
          <w:tcPr>
            <w:tcW w:w="1576" w:type="dxa"/>
          </w:tcPr>
          <w:p w14:paraId="1FA0963D" w14:textId="77777777" w:rsidR="0077501F" w:rsidRPr="00F2203F" w:rsidRDefault="0077501F" w:rsidP="00C52A3B">
            <w:pPr>
              <w:pStyle w:val="11"/>
              <w:jc w:val="center"/>
              <w:rPr>
                <w:rFonts w:ascii="Times New Roman" w:hAnsi="Times New Roman" w:cs="Times New Roman"/>
                <w:sz w:val="21"/>
                <w:szCs w:val="21"/>
              </w:rPr>
            </w:pPr>
            <w:r>
              <w:rPr>
                <w:rFonts w:ascii="Times New Roman" w:hAnsi="Times New Roman" w:cs="Times New Roman"/>
                <w:sz w:val="21"/>
                <w:szCs w:val="21"/>
              </w:rPr>
              <w:t>{appendix1_total}</w:t>
            </w:r>
          </w:p>
        </w:tc>
      </w:tr>
    </w:tbl>
    <w:p w14:paraId="024D0C4A" w14:textId="77777777" w:rsidR="0077501F" w:rsidRPr="00F2203F" w:rsidRDefault="0077501F" w:rsidP="0077501F">
      <w:pPr>
        <w:pStyle w:val="11"/>
        <w:spacing w:line="240" w:lineRule="auto"/>
        <w:rPr>
          <w:rFonts w:ascii="Times New Roman" w:hAnsi="Times New Roman" w:cs="Times New Roman"/>
          <w:sz w:val="21"/>
          <w:szCs w:val="21"/>
        </w:rPr>
      </w:pPr>
    </w:p>
    <w:p w14:paraId="60DD2B4D" w14:textId="77777777" w:rsidR="0077501F" w:rsidRPr="00F2203F" w:rsidRDefault="0077501F" w:rsidP="0077501F">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Период оказания услуг: {appendix1_period}. Конкретные даты и время проведения мероприятий согласуется между Заказчиком и Исполнителем дополнительно.</w:t>
      </w:r>
    </w:p>
    <w:p w14:paraId="1FD32090" w14:textId="77777777"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Место оказания услуг: {appendix1_place}.</w:t>
      </w:r>
    </w:p>
    <w:p w14:paraId="0194FAE6" w14:textId="3650134F"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Требования к специалистам: Специалисты должны обладать квалификацией, необходимой для реализации образовательных программ, иметь успешный опыт участия в аналогичных мероприятиях по заявленной теме. В качестве подтверждения квалификации привлекаемых специалистов и наличия у них успешного опыта участия в аналогичных мероприятиях Исполнитель представляет резюме на каждого специалиста, задействованного для оказания услуг (Приложение №3 к настоящему договору).</w:t>
      </w:r>
    </w:p>
    <w:p w14:paraId="4B6A0114" w14:textId="77777777" w:rsidR="0077501F" w:rsidRPr="00F2203F" w:rsidRDefault="0077501F" w:rsidP="0077501F">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Категория участников мероприятий: студенты вузов Санкт-Петербурга в возрасте 18-35 лет.</w:t>
      </w:r>
    </w:p>
    <w:p w14:paraId="3CB82699" w14:textId="77777777" w:rsidR="0077501F" w:rsidRPr="00F2203F" w:rsidRDefault="0077501F" w:rsidP="0077501F">
      <w:pPr>
        <w:pStyle w:val="11"/>
        <w:ind w:left="1069"/>
        <w:rPr>
          <w:rFonts w:ascii="Times New Roman" w:hAnsi="Times New Roman" w:cs="Times New Roman"/>
          <w:sz w:val="21"/>
          <w:szCs w:val="21"/>
        </w:rPr>
      </w:pPr>
    </w:p>
    <w:p w14:paraId="7FAD81B6" w14:textId="77777777" w:rsidR="0077501F" w:rsidRPr="00F2203F" w:rsidRDefault="0077501F" w:rsidP="0077501F">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77501F" w:rsidRPr="00F2203F" w14:paraId="45EE0141" w14:textId="77777777" w:rsidTr="00C52A3B">
        <w:tc>
          <w:tcPr>
            <w:tcW w:w="2275" w:type="pct"/>
            <w:tcBorders>
              <w:top w:val="nil"/>
              <w:left w:val="nil"/>
              <w:bottom w:val="nil"/>
              <w:right w:val="nil"/>
            </w:tcBorders>
            <w:tcMar>
              <w:top w:w="100" w:type="dxa"/>
              <w:left w:w="100" w:type="dxa"/>
              <w:bottom w:w="100" w:type="dxa"/>
              <w:right w:w="100" w:type="dxa"/>
            </w:tcMar>
          </w:tcPr>
          <w:p w14:paraId="3E5623EB" w14:textId="77777777" w:rsidR="0077501F" w:rsidRPr="00F2203F" w:rsidRDefault="0077501F" w:rsidP="00C52A3B">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09ACD181"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77501F" w:rsidRPr="00F2203F" w14:paraId="1AF4611A" w14:textId="77777777" w:rsidTr="00C52A3B">
        <w:trPr>
          <w:trHeight w:val="985"/>
        </w:trPr>
        <w:tc>
          <w:tcPr>
            <w:tcW w:w="2275" w:type="pct"/>
            <w:tcBorders>
              <w:top w:val="nil"/>
              <w:left w:val="nil"/>
              <w:bottom w:val="nil"/>
              <w:right w:val="nil"/>
            </w:tcBorders>
            <w:tcMar>
              <w:top w:w="100" w:type="dxa"/>
              <w:left w:w="100" w:type="dxa"/>
              <w:bottom w:w="100" w:type="dxa"/>
              <w:right w:w="100" w:type="dxa"/>
            </w:tcMar>
          </w:tcPr>
          <w:p w14:paraId="56B2E7B7" w14:textId="77777777" w:rsidR="0077501F" w:rsidRPr="00F2203F" w:rsidRDefault="0077501F" w:rsidP="00C52A3B">
            <w:pPr>
              <w:ind w:firstLine="0"/>
              <w:rPr>
                <w:rFonts w:ascii="Times New Roman" w:eastAsia="Ubuntu Mono" w:hAnsi="Times New Roman" w:cs="Times New Roman"/>
                <w:sz w:val="21"/>
                <w:szCs w:val="21"/>
              </w:rPr>
            </w:pPr>
          </w:p>
          <w:p w14:paraId="28702DCD" w14:textId="77777777" w:rsidR="0077501F" w:rsidRPr="00F2203F" w:rsidRDefault="0077501F" w:rsidP="00C52A3B">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А.А. Коробовцева</w:t>
            </w:r>
          </w:p>
          <w:p w14:paraId="7299CE89" w14:textId="77777777" w:rsidR="0077501F" w:rsidRPr="00F2203F" w:rsidRDefault="0077501F" w:rsidP="00C52A3B">
            <w:pPr>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11955F66"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2A7988D3" w14:textId="77777777" w:rsidR="0077501F" w:rsidRPr="00F2203F" w:rsidRDefault="0077501F" w:rsidP="00C52A3B">
            <w:pPr>
              <w:ind w:left="164"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__________________/ </w:t>
            </w:r>
            <w:r>
              <w:rPr>
                <w:rFonts w:ascii="Times New Roman" w:hAnsi="Times New Roman" w:cs="Times New Roman"/>
                <w:sz w:val="21"/>
                <w:szCs w:val="21"/>
                <w:lang w:eastAsia="ar-SA"/>
              </w:rPr>
              <w:t>{contractor_signatory_initials}</w:t>
            </w:r>
          </w:p>
          <w:p w14:paraId="1382C60B" w14:textId="77777777" w:rsidR="0077501F" w:rsidRPr="00F2203F" w:rsidRDefault="0077501F"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ab/>
              <w:tab/>
            </w:r>
          </w:p>
        </w:tc>
      </w:tr>
    </w:tbl>
    <w:p w14:paraId="2C3DD267" w14:textId="77777777" w:rsidR="0077501F" w:rsidRPr="00F2203F" w:rsidRDefault="0077501F" w:rsidP="0077501F">
      <w:pPr>
        <w:ind w:firstLine="0"/>
        <w:rPr>
          <w:rFonts w:ascii="Times New Roman" w:hAnsi="Times New Roman" w:cs="Times New Roman"/>
          <w:sz w:val="21"/>
          <w:szCs w:val="21"/>
        </w:rPr>
      </w:pPr>
    </w:p>
    <w:p w14:paraId="5ABD767C" w14:textId="77777777" w:rsidR="0077501F" w:rsidRDefault="0077501F" w:rsidP="0077501F">
      <w:pPr>
        <w:widowControl/>
        <w:autoSpaceDE/>
        <w:autoSpaceDN/>
        <w:adjustRightInd/>
        <w:spacing w:after="160" w:line="259" w:lineRule="auto"/>
        <w:ind w:firstLine="0"/>
        <w:jc w:val="left"/>
        <w:rPr>
          <w:rFonts w:ascii="Times New Roman" w:hAnsi="Times New Roman" w:cs="Times New Roman"/>
          <w:sz w:val="21"/>
          <w:szCs w:val="21"/>
        </w:rPr>
      </w:pPr>
      <w:r>
        <w:rPr>
          <w:rFonts w:ascii="Times New Roman" w:hAnsi="Times New Roman" w:cs="Times New Roman"/>
          <w:sz w:val="21"/>
          <w:szCs w:val="21"/>
        </w:rPr>
        <w:br w:type="page"/>
      </w:r>
    </w:p>
    <w:p w14:paraId="0A25CE62" w14:textId="5756D48C" w:rsidR="0077501F" w:rsidRPr="00F2203F" w:rsidRDefault="0077501F" w:rsidP="0077501F">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№2 </w:t>
      </w:r>
    </w:p>
    <w:p w14:paraId="676B3D59" w14:textId="77777777" w:rsidR="0077501F" w:rsidRPr="00F2203F" w:rsidRDefault="0077501F" w:rsidP="0077501F">
      <w:pPr>
        <w:jc w:val="right"/>
        <w:rPr>
          <w:rFonts w:ascii="Times New Roman" w:hAnsi="Times New Roman" w:cs="Times New Roman"/>
          <w:sz w:val="21"/>
          <w:szCs w:val="21"/>
        </w:rPr>
      </w:pPr>
      <w:r>
        <w:rPr>
          <w:rFonts w:ascii="Times New Roman" w:hAnsi="Times New Roman" w:cs="Times New Roman"/>
          <w:sz w:val="21"/>
          <w:szCs w:val="21"/>
        </w:rPr>
        <w:t xml:space="preserve">к Договору № {contract_number} </w:t>
      </w:r>
    </w:p>
    <w:p w14:paraId="181D5E92" w14:textId="77777777" w:rsidR="0077501F" w:rsidRPr="00F2203F" w:rsidRDefault="0077501F" w:rsidP="0077501F">
      <w:pPr>
        <w:jc w:val="right"/>
        <w:rPr>
          <w:rFonts w:ascii="Times New Roman" w:hAnsi="Times New Roman" w:cs="Times New Roman"/>
          <w:sz w:val="21"/>
          <w:szCs w:val="21"/>
        </w:rPr>
      </w:pPr>
      <w:r>
        <w:rPr>
          <w:rFonts w:ascii="Times New Roman" w:hAnsi="Times New Roman" w:cs="Times New Roman"/>
          <w:sz w:val="21"/>
          <w:szCs w:val="21"/>
        </w:rPr>
        <w:t xml:space="preserve">«{contract_date}» года</w:t>
      </w:r>
    </w:p>
    <w:p w14:paraId="55218B43" w14:textId="77777777" w:rsidR="00A532FD" w:rsidRPr="00F2203F" w:rsidRDefault="00A532FD" w:rsidP="00A532FD">
      <w:pPr>
        <w:ind w:firstLine="567"/>
        <w:jc w:val="center"/>
        <w:rPr>
          <w:rFonts w:ascii="Times New Roman" w:hAnsi="Times New Roman" w:cs="Times New Roman"/>
          <w:b/>
          <w:bCs/>
          <w:sz w:val="21"/>
          <w:szCs w:val="21"/>
        </w:rPr>
      </w:pPr>
      <w:r>
        <w:rPr>
          <w:rFonts w:ascii="Times New Roman" w:hAnsi="Times New Roman" w:cs="Times New Roman"/>
          <w:b/>
          <w:bCs/>
          <w:sz w:val="21"/>
          <w:szCs w:val="21"/>
        </w:rPr>
        <w:t>Техническое задание</w:t>
      </w:r>
    </w:p>
    <w:p w14:paraId="7A921FB8" w14:textId="77777777" w:rsidR="00310423" w:rsidRPr="00F2203F" w:rsidRDefault="002779E6" w:rsidP="00310423">
      <w:pPr>
        <w:jc w:val="center"/>
        <w:rPr>
          <w:rFonts w:ascii="Times New Roman" w:hAnsi="Times New Roman" w:cs="Times New Roman"/>
          <w:sz w:val="21"/>
          <w:szCs w:val="21"/>
        </w:rPr>
      </w:pPr>
      <w:r>
        <w:rPr>
          <w:rFonts w:ascii="Times New Roman" w:hAnsi="Times New Roman" w:cs="Times New Roman"/>
          <w:sz w:val="21"/>
          <w:szCs w:val="21"/>
        </w:rPr>
        <w:t xml:space="preserve">на оказание услуг по привлечению специалистов для реализации </w:t>
      </w:r>
    </w:p>
    <w:p w14:paraId="6EC4A090" w14:textId="72D8FA70" w:rsidR="002779E6" w:rsidRDefault="00F2203F" w:rsidP="00310423">
      <w:pPr>
        <w:jc w:val="center"/>
        <w:rPr>
          <w:rFonts w:ascii="Times New Roman" w:hAnsi="Times New Roman" w:cs="Times New Roman"/>
          <w:sz w:val="21"/>
          <w:szCs w:val="21"/>
        </w:rPr>
      </w:pPr>
      <w:r>
        <w:rPr>
          <w:rFonts w:ascii="Times New Roman" w:hAnsi="Times New Roman" w:cs="Times New Roman"/>
          <w:sz w:val="21"/>
          <w:szCs w:val="21"/>
        </w:rPr>
        <w:t>проектного решения «{appendix2_project_solution_name}»</w:t>
      </w:r>
    </w:p>
    <w:p w14:paraId="090C9786" w14:textId="77777777" w:rsidR="00AC253B" w:rsidRPr="00F2203F" w:rsidRDefault="00AC253B" w:rsidP="00310423">
      <w:pPr>
        <w:jc w:val="center"/>
        <w:rPr>
          <w:rFonts w:ascii="Times New Roman" w:hAnsi="Times New Roman" w:cs="Times New Roman"/>
          <w:sz w:val="21"/>
          <w:szCs w:val="21"/>
        </w:rPr>
      </w:pPr>
    </w:p>
    <w:p w14:paraId="0850B844" w14:textId="77777777" w:rsidR="002779E6" w:rsidRPr="00F2203F" w:rsidRDefault="002779E6" w:rsidP="002779E6">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Объем и характеристика оказываемых услуг:</w:t>
      </w:r>
    </w:p>
    <w:tbl>
      <w:tblPr>
        <w:tblStyle w:val="af5"/>
        <w:tblW w:w="0" w:type="auto"/>
        <w:tblLook w:val="04A0" w:firstRow="1" w:lastRow="0" w:firstColumn="1" w:lastColumn="0" w:noHBand="0" w:noVBand="1"/>
      </w:tblPr>
      <w:tblGrid>
        <w:gridCol w:w="1552"/>
        <w:gridCol w:w="2756"/>
        <w:gridCol w:w="1324"/>
        <w:gridCol w:w="1359"/>
        <w:gridCol w:w="1390"/>
        <w:gridCol w:w="1576"/>
      </w:tblGrid>
      <w:tr w:rsidR="002779E6" w:rsidRPr="00F2203F" w14:paraId="7A683E8A" w14:textId="77777777" w:rsidTr="00021EB8">
        <w:tc>
          <w:tcPr>
            <w:tcW w:w="1552" w:type="dxa"/>
          </w:tcPr>
          <w:p w14:paraId="1BB9B73C" w14:textId="77777777" w:rsidR="002779E6" w:rsidRPr="00F2203F" w:rsidRDefault="002779E6" w:rsidP="00AA5E8C">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Тип специалиста</w:t>
            </w:r>
          </w:p>
        </w:tc>
        <w:tc>
          <w:tcPr>
            <w:tcW w:w="2756" w:type="dxa"/>
          </w:tcPr>
          <w:p w14:paraId="3EB74AEB" w14:textId="77777777" w:rsidR="002779E6" w:rsidRPr="00F2203F" w:rsidRDefault="002779E6" w:rsidP="00AA5E8C">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324" w:type="dxa"/>
          </w:tcPr>
          <w:p w14:paraId="18C1F636" w14:textId="77777777" w:rsidR="002779E6" w:rsidRPr="00F2203F" w:rsidRDefault="002779E6" w:rsidP="00AA5E8C">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359" w:type="dxa"/>
          </w:tcPr>
          <w:p w14:paraId="640F2B1D" w14:textId="77777777" w:rsidR="002779E6" w:rsidRPr="00F2203F" w:rsidRDefault="002779E6" w:rsidP="00AA5E8C">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1390" w:type="dxa"/>
          </w:tcPr>
          <w:p w14:paraId="34F5EBE6" w14:textId="77777777" w:rsidR="002779E6" w:rsidRPr="00F2203F" w:rsidRDefault="002779E6" w:rsidP="00AA5E8C">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1576" w:type="dxa"/>
          </w:tcPr>
          <w:p w14:paraId="5967B3C4" w14:textId="77777777" w:rsidR="002779E6" w:rsidRPr="00F2203F" w:rsidRDefault="002779E6" w:rsidP="00AA5E8C">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2779E6" w:rsidRPr="00F2203F" w14:paraId="402FFFD7" w14:textId="77777777" w:rsidTr="00021EB8">
        <w:tc>
          <w:tcPr>
            <w:tcW w:w="1552" w:type="dxa"/>
          </w:tcPr>
          <w:p w14:paraId="0C343A42" w14:textId="654B9C6D" w:rsidR="002779E6" w:rsidRPr="00F2203F" w:rsidRDefault="002779E6" w:rsidP="00AA5E8C">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Эксперт</w:t>
            </w:r>
          </w:p>
        </w:tc>
        <w:tc>
          <w:tcPr>
            <w:tcW w:w="2756" w:type="dxa"/>
          </w:tcPr>
          <w:p w14:paraId="7DF09368" w14:textId="4C008146" w:rsidR="003F3DAE" w:rsidRDefault="002779E6" w:rsidP="003F3DAE">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Проведение образовательных мастер-классов по темам: </w:t>
            </w:r>
          </w:p>
          <w:p w14:paraId="45F60105" w14:textId="3098F7FA"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1. Бренд-стратегия;</w:t>
            </w:r>
          </w:p>
          <w:p w14:paraId="0991F370" w14:textId="53B0E4D7"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2. Маркетинговая воронка и СММ продвижение;</w:t>
            </w:r>
          </w:p>
          <w:p w14:paraId="3F34C244" w14:textId="18F09CB0"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3. Как выстроить кадр, свет и композицию;</w:t>
            </w:r>
          </w:p>
          <w:p w14:paraId="660D757B" w14:textId="62454B05"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4. Как организовать мероприятие;</w:t>
            </w:r>
          </w:p>
          <w:p w14:paraId="2D60D42A" w14:textId="7266F2CC"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5. Создание лендингов и UX/UI дизайн;</w:t>
            </w:r>
          </w:p>
          <w:p w14:paraId="76B818FC" w14:textId="631421AE"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6. Контент-план и таргетированная реклама;</w:t>
            </w:r>
          </w:p>
          <w:p w14:paraId="0FA37190" w14:textId="0E59F632"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7. Типы обработок и цветокоррекции фотографий;</w:t>
            </w:r>
          </w:p>
          <w:p w14:paraId="0C485817" w14:textId="03D5E459"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8. Успешные кейсы ивент-агентства;</w:t>
            </w:r>
          </w:p>
          <w:p w14:paraId="4E68155D" w14:textId="79EC0D7D"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9. Использование искусственного интеллекта в дизайне;</w:t>
            </w:r>
          </w:p>
          <w:p w14:paraId="0A0874AB" w14:textId="76CA0245"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10. Мобильная съемка и рекламный креатив;</w:t>
            </w:r>
          </w:p>
          <w:p w14:paraId="01707C79" w14:textId="6DFE0135"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11. Законы в сфере медиа;</w:t>
            </w:r>
          </w:p>
          <w:p w14:paraId="5363D1D9" w14:textId="14279826"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12. Практика создания мероприятия на примере выставки;</w:t>
            </w:r>
          </w:p>
          <w:p w14:paraId="37764BE6" w14:textId="4AE6FD2E"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13. Кейсы создания рекламных креативов, афиш и баннеров;</w:t>
            </w:r>
          </w:p>
          <w:p w14:paraId="504A823B" w14:textId="51A9CB28"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14. Внедрение искусственного интеллекта и чат-боты;</w:t>
            </w:r>
          </w:p>
          <w:p w14:paraId="37594FD7" w14:textId="1BFAAFD0" w:rsidR="003F3DAE" w:rsidRPr="003F3DAE" w:rsidRDefault="003F3DAE" w:rsidP="003F3DAE">
            <w:pPr>
              <w:pStyle w:val="11"/>
              <w:jc w:val="left"/>
              <w:rPr>
                <w:rFonts w:ascii="Times New Roman" w:hAnsi="Times New Roman" w:cs="Times New Roman"/>
                <w:sz w:val="21"/>
                <w:szCs w:val="21"/>
              </w:rPr>
            </w:pPr>
            <w:r>
              <w:rPr>
                <w:rFonts w:ascii="Times New Roman" w:hAnsi="Times New Roman" w:cs="Times New Roman"/>
                <w:sz w:val="21"/>
                <w:szCs w:val="21"/>
              </w:rPr>
              <w:t xml:space="preserve">15. Возможности продвижения своих услуг и аккредитация СМИ на мероприятиях;</w:t>
            </w:r>
          </w:p>
          <w:p w14:paraId="36AD6F41" w14:textId="4D5C83FE" w:rsidR="003F3DAE" w:rsidRDefault="003F3DAE" w:rsidP="003F3DAE">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 xml:space="preserve">16. Создание резюме для ивент агенства.</w:t>
            </w:r>
          </w:p>
          <w:p w14:paraId="7EC30075" w14:textId="77777777" w:rsidR="003F3DAE" w:rsidRDefault="003F3DAE" w:rsidP="003F3DAE">
            <w:pPr>
              <w:pStyle w:val="11"/>
              <w:spacing w:line="240" w:lineRule="auto"/>
              <w:jc w:val="left"/>
              <w:rPr>
                <w:rFonts w:ascii="Times New Roman" w:hAnsi="Times New Roman" w:cs="Times New Roman"/>
                <w:sz w:val="21"/>
                <w:szCs w:val="21"/>
              </w:rPr>
            </w:pPr>
          </w:p>
          <w:p w14:paraId="6A3FDCF7" w14:textId="36E9032D" w:rsidR="002779E6" w:rsidRPr="00F2203F" w:rsidRDefault="003F3DAE" w:rsidP="003F3DAE">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Продолжительность: 1 час.</w:t>
            </w:r>
          </w:p>
        </w:tc>
        <w:tc>
          <w:tcPr>
            <w:tcW w:w="1324" w:type="dxa"/>
          </w:tcPr>
          <w:p w14:paraId="2F0CE4C5" w14:textId="2DB5D975" w:rsidR="002779E6" w:rsidRPr="00F2203F" w:rsidRDefault="002779E6" w:rsidP="00AA5E8C">
            <w:pPr>
              <w:pStyle w:val="11"/>
              <w:jc w:val="center"/>
              <w:rPr>
                <w:rFonts w:ascii="Times New Roman" w:hAnsi="Times New Roman" w:cs="Times New Roman"/>
                <w:sz w:val="21"/>
                <w:szCs w:val="21"/>
              </w:rPr>
            </w:pPr>
            <w:r>
              <w:rPr>
                <w:rFonts w:ascii="Times New Roman" w:hAnsi="Times New Roman" w:cs="Times New Roman"/>
                <w:sz w:val="21"/>
                <w:szCs w:val="21"/>
              </w:rPr>
              <w:t>Человеко-час</w:t>
            </w:r>
          </w:p>
        </w:tc>
        <w:tc>
          <w:tcPr>
            <w:tcW w:w="1359" w:type="dxa"/>
          </w:tcPr>
          <w:p w14:paraId="1CB128C5" w14:textId="7D68EA37" w:rsidR="002779E6" w:rsidRPr="00F2203F" w:rsidRDefault="003F3DAE" w:rsidP="00AA5E8C">
            <w:pPr>
              <w:pStyle w:val="11"/>
              <w:jc w:val="center"/>
              <w:rPr>
                <w:rFonts w:ascii="Times New Roman" w:hAnsi="Times New Roman" w:cs="Times New Roman"/>
                <w:sz w:val="21"/>
                <w:szCs w:val="21"/>
              </w:rPr>
            </w:pPr>
            <w:r>
              <w:rPr>
                <w:rFonts w:ascii="Times New Roman" w:hAnsi="Times New Roman" w:cs="Times New Roman"/>
                <w:sz w:val="21"/>
                <w:szCs w:val="21"/>
              </w:rPr>
              <w:t>16</w:t>
            </w:r>
          </w:p>
        </w:tc>
        <w:tc>
          <w:tcPr>
            <w:tcW w:w="1390" w:type="dxa"/>
          </w:tcPr>
          <w:p w14:paraId="5375C0D1" w14:textId="3CEE4952" w:rsidR="002779E6" w:rsidRPr="00F2203F" w:rsidRDefault="003F3DAE" w:rsidP="00AA5E8C">
            <w:pPr>
              <w:pStyle w:val="11"/>
              <w:jc w:val="center"/>
              <w:rPr>
                <w:rFonts w:ascii="Times New Roman" w:hAnsi="Times New Roman" w:cs="Times New Roman"/>
                <w:sz w:val="21"/>
                <w:szCs w:val="21"/>
              </w:rPr>
            </w:pPr>
            <w:r>
              <w:rPr>
                <w:rFonts w:ascii="Times New Roman" w:hAnsi="Times New Roman" w:cs="Times New Roman"/>
                <w:color w:val="334059"/>
                <w:sz w:val="21"/>
                <w:szCs w:val="21"/>
                <w:shd w:val="clear" w:color="auto" w:fill="FFFFFF"/>
              </w:rPr>
              <w:t>12 000,00</w:t>
            </w:r>
          </w:p>
        </w:tc>
        <w:tc>
          <w:tcPr>
            <w:tcW w:w="1576" w:type="dxa"/>
          </w:tcPr>
          <w:p w14:paraId="6772F50E" w14:textId="02F434CB" w:rsidR="002779E6" w:rsidRPr="00F2203F" w:rsidRDefault="003F3DAE" w:rsidP="00AA5E8C">
            <w:pPr>
              <w:pStyle w:val="11"/>
              <w:jc w:val="center"/>
              <w:rPr>
                <w:rFonts w:ascii="Times New Roman" w:hAnsi="Times New Roman" w:cs="Times New Roman"/>
                <w:sz w:val="21"/>
                <w:szCs w:val="21"/>
              </w:rPr>
            </w:pPr>
            <w:r>
              <w:rPr>
                <w:rFonts w:ascii="Times New Roman" w:hAnsi="Times New Roman" w:cs="Times New Roman"/>
                <w:sz w:val="21"/>
                <w:szCs w:val="21"/>
              </w:rPr>
              <w:t>192 000,00</w:t>
            </w:r>
          </w:p>
        </w:tc>
      </w:tr>
      <w:tr w:rsidR="002779E6" w:rsidRPr="00F2203F" w14:paraId="624D489B" w14:textId="77777777" w:rsidTr="00021EB8">
        <w:tc>
          <w:tcPr>
            <w:tcW w:w="8381" w:type="dxa"/>
            <w:gridSpan w:val="5"/>
          </w:tcPr>
          <w:p w14:paraId="6565662B" w14:textId="77777777" w:rsidR="002779E6" w:rsidRPr="00F2203F" w:rsidRDefault="002779E6" w:rsidP="00AA5E8C">
            <w:pPr>
              <w:pStyle w:val="11"/>
              <w:jc w:val="right"/>
              <w:rPr>
                <w:rFonts w:ascii="Times New Roman" w:hAnsi="Times New Roman" w:cs="Times New Roman"/>
                <w:sz w:val="21"/>
                <w:szCs w:val="21"/>
              </w:rPr>
            </w:pPr>
            <w:r>
              <w:rPr>
                <w:rFonts w:ascii="Times New Roman" w:hAnsi="Times New Roman" w:cs="Times New Roman"/>
                <w:sz w:val="21"/>
                <w:szCs w:val="21"/>
              </w:rPr>
              <w:t>ИТОГО</w:t>
            </w:r>
          </w:p>
        </w:tc>
        <w:tc>
          <w:tcPr>
            <w:tcW w:w="1576" w:type="dxa"/>
          </w:tcPr>
          <w:p w14:paraId="7E0D60F3" w14:textId="2A8BD3E2" w:rsidR="002779E6" w:rsidRPr="00F2203F" w:rsidRDefault="003F3DAE" w:rsidP="00AA5E8C">
            <w:pPr>
              <w:pStyle w:val="11"/>
              <w:jc w:val="center"/>
              <w:rPr>
                <w:rFonts w:ascii="Times New Roman" w:hAnsi="Times New Roman" w:cs="Times New Roman"/>
                <w:sz w:val="21"/>
                <w:szCs w:val="21"/>
              </w:rPr>
            </w:pPr>
            <w:r>
              <w:rPr>
                <w:rFonts w:ascii="Times New Roman" w:hAnsi="Times New Roman" w:cs="Times New Roman"/>
                <w:sz w:val="21"/>
                <w:szCs w:val="21"/>
              </w:rPr>
              <w:t>192 000,00</w:t>
            </w:r>
          </w:p>
        </w:tc>
      </w:tr>
    </w:tbl>
    <w:p w14:paraId="49E745BD" w14:textId="77777777" w:rsidR="002779E6" w:rsidRPr="00F2203F" w:rsidRDefault="002779E6" w:rsidP="002779E6">
      <w:pPr>
        <w:pStyle w:val="11"/>
        <w:spacing w:line="240" w:lineRule="auto"/>
        <w:rPr>
          <w:rFonts w:ascii="Times New Roman" w:hAnsi="Times New Roman" w:cs="Times New Roman"/>
          <w:sz w:val="21"/>
          <w:szCs w:val="21"/>
        </w:rPr>
      </w:pPr>
    </w:p>
    <w:p w14:paraId="486B3EEC" w14:textId="4AAC4F81" w:rsidR="002779E6" w:rsidRPr="00F2203F" w:rsidRDefault="002779E6" w:rsidP="002779E6">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lastRenderedPageBreak/>
        <w:t xml:space="preserve">Период оказания услуг: {appendix2_period}. Конкретные даты и время проведения мероприятий согласуется между Заказчиком и Исполнителем дополнительно.</w:t>
      </w:r>
    </w:p>
    <w:p w14:paraId="5559C6B7" w14:textId="4F89DF83" w:rsidR="002779E6" w:rsidRPr="00F2203F" w:rsidRDefault="002779E6" w:rsidP="002779E6">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Место оказания услуг: {appendix2_place}.</w:t>
      </w:r>
    </w:p>
    <w:p w14:paraId="7029324B" w14:textId="6792AB9A" w:rsidR="002779E6" w:rsidRPr="00F2203F" w:rsidRDefault="002779E6" w:rsidP="002779E6">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Требования к специалистам: Специалисты должны обладать квалификацией, необходимой для реализации образовательных программ, иметь успешный опыт участия в аналогичных мероприятиях по заявленной теме. В качестве подтверждения квалификации привлекаемых специалистов и наличия у них успешного опыта участия в аналогичных мероприятиях Исполнитель представляет резюме на каждого специалиста, задействованного для оказания услуг (Приложение №3 к настоящему договору).</w:t>
      </w:r>
    </w:p>
    <w:p w14:paraId="777B62F3" w14:textId="16922B14" w:rsidR="002779E6" w:rsidRPr="00F2203F" w:rsidRDefault="002779E6" w:rsidP="002779E6">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 xml:space="preserve">Категория участников мероприятий: студенты вузов Санкт-Петербурга в возрасте 18-35 лет.</w:t>
      </w:r>
    </w:p>
    <w:p w14:paraId="71C0F23A" w14:textId="3641C384" w:rsidR="004B480D" w:rsidRPr="00F2203F" w:rsidRDefault="004B480D" w:rsidP="0021718B">
      <w:pPr>
        <w:pStyle w:val="11"/>
        <w:ind w:left="1069"/>
        <w:rPr>
          <w:rFonts w:ascii="Times New Roman" w:hAnsi="Times New Roman" w:cs="Times New Roman"/>
          <w:sz w:val="21"/>
          <w:szCs w:val="21"/>
        </w:rPr>
      </w:pPr>
    </w:p>
    <w:p w14:paraId="0CD96AB8" w14:textId="77777777" w:rsidR="00A532FD" w:rsidRPr="00F2203F" w:rsidRDefault="00A532FD" w:rsidP="00A532FD">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0D2AE9" w:rsidRPr="00F2203F" w14:paraId="78B09B70" w14:textId="77777777" w:rsidTr="000D2AE9">
        <w:tc>
          <w:tcPr>
            <w:tcW w:w="2275" w:type="pct"/>
            <w:tcBorders>
              <w:top w:val="nil"/>
              <w:left w:val="nil"/>
              <w:bottom w:val="nil"/>
              <w:right w:val="nil"/>
            </w:tcBorders>
            <w:tcMar>
              <w:top w:w="100" w:type="dxa"/>
              <w:left w:w="100" w:type="dxa"/>
              <w:bottom w:w="100" w:type="dxa"/>
              <w:right w:w="100" w:type="dxa"/>
            </w:tcMar>
          </w:tcPr>
          <w:p w14:paraId="1063061F" w14:textId="77777777" w:rsidR="000D2AE9" w:rsidRPr="00F2203F" w:rsidRDefault="000D2AE9" w:rsidP="00D47F87">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41EE9400" w14:textId="77777777" w:rsidR="000D2AE9" w:rsidRPr="00F2203F" w:rsidRDefault="000D2AE9" w:rsidP="00D47F87">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0D2AE9" w:rsidRPr="00F2203F" w14:paraId="0DB756D1" w14:textId="77777777" w:rsidTr="000D2AE9">
        <w:trPr>
          <w:trHeight w:val="985"/>
        </w:trPr>
        <w:tc>
          <w:tcPr>
            <w:tcW w:w="2275" w:type="pct"/>
            <w:tcBorders>
              <w:top w:val="nil"/>
              <w:left w:val="nil"/>
              <w:bottom w:val="nil"/>
              <w:right w:val="nil"/>
            </w:tcBorders>
            <w:tcMar>
              <w:top w:w="100" w:type="dxa"/>
              <w:left w:w="100" w:type="dxa"/>
              <w:bottom w:w="100" w:type="dxa"/>
              <w:right w:w="100" w:type="dxa"/>
            </w:tcMar>
          </w:tcPr>
          <w:p w14:paraId="2AA3F92F" w14:textId="77777777" w:rsidR="000D2AE9" w:rsidRPr="00F2203F" w:rsidRDefault="000D2AE9" w:rsidP="00AA66F4">
            <w:pPr>
              <w:ind w:firstLine="0"/>
              <w:rPr>
                <w:rFonts w:ascii="Times New Roman" w:eastAsia="Ubuntu Mono" w:hAnsi="Times New Roman" w:cs="Times New Roman"/>
                <w:sz w:val="21"/>
                <w:szCs w:val="21"/>
              </w:rPr>
            </w:pPr>
          </w:p>
          <w:p w14:paraId="6F9B424F" w14:textId="4B20E7CC" w:rsidR="000D2AE9" w:rsidRPr="00F2203F" w:rsidRDefault="000D2AE9" w:rsidP="00D47F87">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А.А. Коробовцева</w:t>
            </w:r>
          </w:p>
          <w:p w14:paraId="324BC06B" w14:textId="02BE5451" w:rsidR="000D2AE9" w:rsidRPr="00F2203F" w:rsidRDefault="000D2AE9" w:rsidP="00F60C0B">
            <w:pPr>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676EFD2B" w14:textId="35E2E4C3" w:rsidR="000D2AE9" w:rsidRPr="00F2203F" w:rsidRDefault="000D2AE9" w:rsidP="00AA66F4">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27F34565" w14:textId="20E2459D" w:rsidR="000D2AE9" w:rsidRPr="00F2203F" w:rsidRDefault="000D2AE9" w:rsidP="00D47F87">
            <w:pPr>
              <w:ind w:left="164"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__________________/ </w:t>
            </w:r>
            <w:r>
              <w:rPr>
                <w:rFonts w:ascii="Times New Roman" w:hAnsi="Times New Roman" w:cs="Times New Roman"/>
                <w:sz w:val="21"/>
                <w:szCs w:val="21"/>
                <w:lang w:eastAsia="ar-SA"/>
              </w:rPr>
              <w:t>{contractor_signatory_initials}</w:t>
            </w:r>
          </w:p>
          <w:p w14:paraId="3ABA0750" w14:textId="29FA4F3B" w:rsidR="000D2AE9" w:rsidRPr="00F2203F" w:rsidRDefault="000D2AE9" w:rsidP="000D2AE9">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ab/>
              <w:tab/>
            </w:r>
          </w:p>
        </w:tc>
      </w:tr>
    </w:tbl>
    <w:p w14:paraId="7DC87721" w14:textId="1B3E7C7C" w:rsidR="0078771D" w:rsidRPr="00F2203F" w:rsidRDefault="0078771D" w:rsidP="002660AC">
      <w:pPr>
        <w:ind w:firstLine="0"/>
        <w:rPr>
          <w:rFonts w:ascii="Times New Roman" w:hAnsi="Times New Roman" w:cs="Times New Roman"/>
          <w:sz w:val="21"/>
          <w:szCs w:val="21"/>
        </w:rPr>
      </w:pPr>
    </w:p>
    <w:p w14:paraId="473A69CD" w14:textId="3924E80F" w:rsidR="0077501F" w:rsidRDefault="0077501F">
      <w:pPr>
        <w:widowControl/>
        <w:autoSpaceDE/>
        <w:autoSpaceDN/>
        <w:adjustRightInd/>
        <w:spacing w:after="160" w:line="259" w:lineRule="auto"/>
        <w:ind w:firstLine="0"/>
        <w:jc w:val="left"/>
        <w:rPr>
          <w:rFonts w:ascii="Times New Roman" w:hAnsi="Times New Roman" w:cs="Times New Roman"/>
          <w:sz w:val="21"/>
          <w:szCs w:val="21"/>
        </w:rPr>
      </w:pPr>
      <w:r>
        <w:rPr>
          <w:rFonts w:ascii="Times New Roman" w:hAnsi="Times New Roman" w:cs="Times New Roman"/>
          <w:sz w:val="21"/>
          <w:szCs w:val="21"/>
        </w:rPr>
        <w:br w:type="page"/>
      </w:r>
    </w:p>
    <w:p w14:paraId="6667C937" w14:textId="2723E09B" w:rsidR="00F95656" w:rsidRPr="00F2203F" w:rsidRDefault="00F95656" w:rsidP="00F95656">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№3 </w:t>
      </w:r>
    </w:p>
    <w:p w14:paraId="369F2A75" w14:textId="77777777" w:rsidR="00F95656" w:rsidRPr="00F2203F" w:rsidRDefault="00F95656" w:rsidP="00F95656">
      <w:pPr>
        <w:jc w:val="right"/>
        <w:rPr>
          <w:rFonts w:ascii="Times New Roman" w:hAnsi="Times New Roman" w:cs="Times New Roman"/>
          <w:sz w:val="21"/>
          <w:szCs w:val="21"/>
        </w:rPr>
      </w:pPr>
      <w:r>
        <w:rPr>
          <w:rFonts w:ascii="Times New Roman" w:hAnsi="Times New Roman" w:cs="Times New Roman"/>
          <w:sz w:val="21"/>
          <w:szCs w:val="21"/>
        </w:rPr>
        <w:t xml:space="preserve">к Договору № {contract_number} </w:t>
      </w:r>
    </w:p>
    <w:p w14:paraId="132C9E6D" w14:textId="77777777" w:rsidR="00F95656" w:rsidRPr="00F2203F" w:rsidRDefault="00F95656" w:rsidP="00F95656">
      <w:pPr>
        <w:jc w:val="right"/>
        <w:rPr>
          <w:rFonts w:ascii="Times New Roman" w:hAnsi="Times New Roman" w:cs="Times New Roman"/>
          <w:sz w:val="21"/>
          <w:szCs w:val="21"/>
        </w:rPr>
      </w:pPr>
      <w:r>
        <w:rPr>
          <w:rFonts w:ascii="Times New Roman" w:hAnsi="Times New Roman" w:cs="Times New Roman"/>
          <w:sz w:val="21"/>
          <w:szCs w:val="21"/>
        </w:rPr>
        <w:t xml:space="preserve">«{contract_date}» года</w:t>
      </w:r>
    </w:p>
    <w:p w14:paraId="778FE597" w14:textId="77777777" w:rsidR="00F95656" w:rsidRDefault="00F95656" w:rsidP="00F95656">
      <w:pPr>
        <w:jc w:val="center"/>
        <w:rPr>
          <w:rFonts w:ascii="Times New Roman" w:hAnsi="Times New Roman" w:cs="Times New Roman"/>
          <w:sz w:val="21"/>
          <w:szCs w:val="21"/>
        </w:rPr>
      </w:pPr>
    </w:p>
    <w:p w14:paraId="43F4DE81" w14:textId="55B7644E" w:rsidR="00F95656" w:rsidRPr="00F2203F" w:rsidRDefault="00F95656" w:rsidP="00F95656">
      <w:pPr>
        <w:jc w:val="center"/>
        <w:rPr>
          <w:rFonts w:ascii="Times New Roman" w:hAnsi="Times New Roman" w:cs="Times New Roman"/>
          <w:sz w:val="21"/>
          <w:szCs w:val="21"/>
        </w:rPr>
      </w:pPr>
      <w:r>
        <w:rPr>
          <w:rFonts w:ascii="Times New Roman" w:hAnsi="Times New Roman" w:cs="Times New Roman"/>
          <w:sz w:val="21"/>
          <w:szCs w:val="21"/>
        </w:rPr>
        <w:t>РЕЗЮМЕ (форма)</w:t>
      </w:r>
    </w:p>
    <w:p w14:paraId="2408D77A" w14:textId="77777777" w:rsidR="00F95656" w:rsidRPr="00F2203F" w:rsidRDefault="00F95656" w:rsidP="00F95656">
      <w:pPr>
        <w:rPr>
          <w:rFonts w:ascii="Times New Roman" w:hAnsi="Times New Roman" w:cs="Times New Roman"/>
          <w:sz w:val="21"/>
          <w:szCs w:val="21"/>
        </w:rPr>
      </w:pP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4820"/>
      </w:tblGrid>
      <w:tr w:rsidR="00F95656" w:rsidRPr="00F2203F" w14:paraId="2AE99A9F" w14:textId="77777777" w:rsidTr="00C52A3B">
        <w:trPr>
          <w:trHeight w:val="20"/>
        </w:trPr>
        <w:tc>
          <w:tcPr>
            <w:tcW w:w="5103" w:type="dxa"/>
          </w:tcPr>
          <w:p w14:paraId="023F2A48" w14:textId="77777777" w:rsidR="00F95656" w:rsidRPr="00F2203F" w:rsidRDefault="00F95656" w:rsidP="00C52A3B">
            <w:pPr>
              <w:jc w:val="left"/>
              <w:rPr>
                <w:rFonts w:ascii="Times New Roman" w:hAnsi="Times New Roman" w:cs="Times New Roman"/>
                <w:sz w:val="21"/>
                <w:szCs w:val="21"/>
              </w:rPr>
            </w:pPr>
            <w:r>
              <w:rPr>
                <w:rFonts w:ascii="Times New Roman" w:hAnsi="Times New Roman" w:cs="Times New Roman"/>
                <w:sz w:val="21"/>
                <w:szCs w:val="21"/>
              </w:rPr>
              <w:t>ФИО</w:t>
            </w:r>
          </w:p>
        </w:tc>
        <w:tc>
          <w:tcPr>
            <w:tcW w:w="4820" w:type="dxa"/>
            <w:vAlign w:val="center"/>
          </w:tcPr>
          <w:p w14:paraId="4C45C028" w14:textId="77777777" w:rsidR="00F95656" w:rsidRPr="00F2203F" w:rsidRDefault="00F95656" w:rsidP="00C52A3B">
            <w:pPr>
              <w:rPr>
                <w:rFonts w:ascii="Times New Roman" w:hAnsi="Times New Roman" w:cs="Times New Roman"/>
                <w:sz w:val="21"/>
                <w:szCs w:val="21"/>
              </w:rPr>
            </w:pPr>
          </w:p>
        </w:tc>
      </w:tr>
      <w:tr w:rsidR="00F95656" w:rsidRPr="00F2203F" w14:paraId="5776CFF9" w14:textId="77777777" w:rsidTr="00C52A3B">
        <w:trPr>
          <w:trHeight w:val="20"/>
        </w:trPr>
        <w:tc>
          <w:tcPr>
            <w:tcW w:w="5103" w:type="dxa"/>
          </w:tcPr>
          <w:p w14:paraId="5EDD994E"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Дата рождения</w:t>
            </w:r>
          </w:p>
        </w:tc>
        <w:tc>
          <w:tcPr>
            <w:tcW w:w="4820" w:type="dxa"/>
            <w:vAlign w:val="center"/>
          </w:tcPr>
          <w:p w14:paraId="764F337A" w14:textId="77777777" w:rsidR="00F95656" w:rsidRPr="00F2203F" w:rsidRDefault="00F95656" w:rsidP="00C52A3B">
            <w:pPr>
              <w:rPr>
                <w:rFonts w:ascii="Times New Roman" w:hAnsi="Times New Roman" w:cs="Times New Roman"/>
                <w:sz w:val="21"/>
                <w:szCs w:val="21"/>
              </w:rPr>
            </w:pPr>
          </w:p>
        </w:tc>
      </w:tr>
      <w:tr w:rsidR="00F95656" w:rsidRPr="00F2203F" w14:paraId="33224453" w14:textId="77777777" w:rsidTr="00C52A3B">
        <w:trPr>
          <w:trHeight w:val="20"/>
        </w:trPr>
        <w:tc>
          <w:tcPr>
            <w:tcW w:w="5103" w:type="dxa"/>
          </w:tcPr>
          <w:p w14:paraId="041558A8"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Гражданство</w:t>
            </w:r>
          </w:p>
        </w:tc>
        <w:tc>
          <w:tcPr>
            <w:tcW w:w="4820" w:type="dxa"/>
            <w:vAlign w:val="center"/>
          </w:tcPr>
          <w:p w14:paraId="41F6C64D" w14:textId="77777777" w:rsidR="00F95656" w:rsidRPr="00F2203F" w:rsidRDefault="00F95656" w:rsidP="00C52A3B">
            <w:pPr>
              <w:rPr>
                <w:rFonts w:ascii="Times New Roman" w:hAnsi="Times New Roman" w:cs="Times New Roman"/>
                <w:sz w:val="21"/>
                <w:szCs w:val="21"/>
              </w:rPr>
            </w:pPr>
          </w:p>
        </w:tc>
      </w:tr>
      <w:tr w:rsidR="00F95656" w:rsidRPr="00F2203F" w14:paraId="028AF02B" w14:textId="77777777" w:rsidTr="00C52A3B">
        <w:trPr>
          <w:trHeight w:val="20"/>
        </w:trPr>
        <w:tc>
          <w:tcPr>
            <w:tcW w:w="5103" w:type="dxa"/>
          </w:tcPr>
          <w:p w14:paraId="44A40183" w14:textId="77777777" w:rsidR="00F95656" w:rsidRPr="00F2203F" w:rsidRDefault="00F95656" w:rsidP="00C52A3B">
            <w:pPr>
              <w:ind w:firstLine="61"/>
              <w:jc w:val="left"/>
              <w:rPr>
                <w:rFonts w:ascii="Times New Roman" w:hAnsi="Times New Roman" w:cs="Times New Roman"/>
                <w:caps/>
                <w:sz w:val="21"/>
                <w:szCs w:val="21"/>
              </w:rPr>
            </w:pPr>
            <w:r>
              <w:rPr>
                <w:rFonts w:ascii="Times New Roman" w:hAnsi="Times New Roman" w:cs="Times New Roman"/>
                <w:sz w:val="21"/>
                <w:szCs w:val="21"/>
              </w:rPr>
              <w:t>Образование</w:t>
            </w:r>
          </w:p>
        </w:tc>
        <w:tc>
          <w:tcPr>
            <w:tcW w:w="4820" w:type="dxa"/>
            <w:vAlign w:val="center"/>
          </w:tcPr>
          <w:p w14:paraId="62DAE4DD" w14:textId="77777777" w:rsidR="00F95656" w:rsidRPr="00F2203F" w:rsidRDefault="00F95656" w:rsidP="00C52A3B">
            <w:pPr>
              <w:rPr>
                <w:rFonts w:ascii="Times New Roman" w:hAnsi="Times New Roman" w:cs="Times New Roman"/>
                <w:sz w:val="21"/>
                <w:szCs w:val="21"/>
              </w:rPr>
            </w:pPr>
          </w:p>
        </w:tc>
      </w:tr>
      <w:tr w:rsidR="00F95656" w:rsidRPr="00F2203F" w14:paraId="431F00C2" w14:textId="77777777" w:rsidTr="00C52A3B">
        <w:trPr>
          <w:trHeight w:val="20"/>
        </w:trPr>
        <w:tc>
          <w:tcPr>
            <w:tcW w:w="5103" w:type="dxa"/>
          </w:tcPr>
          <w:p w14:paraId="272C5B18"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Направление подготовки (квалификация)</w:t>
            </w:r>
          </w:p>
        </w:tc>
        <w:tc>
          <w:tcPr>
            <w:tcW w:w="4820" w:type="dxa"/>
            <w:vAlign w:val="center"/>
          </w:tcPr>
          <w:p w14:paraId="6BAF6768" w14:textId="77777777" w:rsidR="00F95656" w:rsidRPr="00F2203F" w:rsidRDefault="00F95656" w:rsidP="00C52A3B">
            <w:pPr>
              <w:rPr>
                <w:rFonts w:ascii="Times New Roman" w:hAnsi="Times New Roman" w:cs="Times New Roman"/>
                <w:sz w:val="21"/>
                <w:szCs w:val="21"/>
              </w:rPr>
            </w:pPr>
          </w:p>
        </w:tc>
      </w:tr>
      <w:tr w:rsidR="00F95656" w:rsidRPr="00F2203F" w14:paraId="745C2FE9" w14:textId="77777777" w:rsidTr="00C52A3B">
        <w:trPr>
          <w:trHeight w:val="20"/>
        </w:trPr>
        <w:tc>
          <w:tcPr>
            <w:tcW w:w="5103" w:type="dxa"/>
          </w:tcPr>
          <w:p w14:paraId="176CF59C" w14:textId="77777777" w:rsidR="00F95656" w:rsidRPr="00F2203F" w:rsidRDefault="00F95656" w:rsidP="00C52A3B">
            <w:pPr>
              <w:ind w:firstLine="61"/>
              <w:jc w:val="left"/>
              <w:rPr>
                <w:rFonts w:ascii="Times New Roman" w:hAnsi="Times New Roman" w:cs="Times New Roman"/>
                <w:sz w:val="21"/>
                <w:szCs w:val="21"/>
              </w:rPr>
            </w:pPr>
            <w:bookmarkStart w:id="3" w:name="Спец"/>
            <w:bookmarkEnd w:id="3"/>
            <w:r>
              <w:rPr>
                <w:rFonts w:ascii="Times New Roman" w:hAnsi="Times New Roman" w:cs="Times New Roman"/>
                <w:sz w:val="21"/>
                <w:szCs w:val="21"/>
              </w:rPr>
              <w:t xml:space="preserve">Год окончания </w:t>
            </w:r>
          </w:p>
        </w:tc>
        <w:tc>
          <w:tcPr>
            <w:tcW w:w="4820" w:type="dxa"/>
            <w:vAlign w:val="center"/>
          </w:tcPr>
          <w:p w14:paraId="4A172110" w14:textId="77777777" w:rsidR="00F95656" w:rsidRPr="00F2203F" w:rsidRDefault="00F95656" w:rsidP="00C52A3B">
            <w:pPr>
              <w:rPr>
                <w:rFonts w:ascii="Times New Roman" w:hAnsi="Times New Roman" w:cs="Times New Roman"/>
                <w:sz w:val="21"/>
                <w:szCs w:val="21"/>
              </w:rPr>
            </w:pPr>
          </w:p>
        </w:tc>
      </w:tr>
      <w:tr w:rsidR="00F95656" w:rsidRPr="00F2203F" w14:paraId="4C54A064" w14:textId="77777777" w:rsidTr="00C52A3B">
        <w:trPr>
          <w:trHeight w:val="20"/>
        </w:trPr>
        <w:tc>
          <w:tcPr>
            <w:tcW w:w="5103" w:type="dxa"/>
          </w:tcPr>
          <w:p w14:paraId="0FA6FA54"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Образовательная организация</w:t>
            </w:r>
          </w:p>
        </w:tc>
        <w:tc>
          <w:tcPr>
            <w:tcW w:w="4820" w:type="dxa"/>
            <w:vAlign w:val="center"/>
          </w:tcPr>
          <w:p w14:paraId="13DE2596" w14:textId="77777777" w:rsidR="00F95656" w:rsidRPr="00F2203F" w:rsidRDefault="00F95656" w:rsidP="00C52A3B">
            <w:pPr>
              <w:rPr>
                <w:rFonts w:ascii="Times New Roman" w:hAnsi="Times New Roman" w:cs="Times New Roman"/>
                <w:sz w:val="21"/>
                <w:szCs w:val="21"/>
              </w:rPr>
            </w:pPr>
          </w:p>
        </w:tc>
      </w:tr>
      <w:tr w:rsidR="00F95656" w:rsidRPr="00F2203F" w14:paraId="55180A4C" w14:textId="77777777" w:rsidTr="00C52A3B">
        <w:trPr>
          <w:trHeight w:val="20"/>
        </w:trPr>
        <w:tc>
          <w:tcPr>
            <w:tcW w:w="5103" w:type="dxa"/>
          </w:tcPr>
          <w:p w14:paraId="6599FF4E" w14:textId="77777777" w:rsidR="00F95656" w:rsidRPr="00F2203F" w:rsidRDefault="00F95656" w:rsidP="00C52A3B">
            <w:pPr>
              <w:pStyle w:val="af6"/>
              <w:ind w:firstLine="61"/>
              <w:rPr>
                <w:b w:val="0"/>
                <w:i w:val="0"/>
                <w:sz w:val="21"/>
                <w:szCs w:val="21"/>
              </w:rPr>
            </w:pPr>
            <w:r>
              <w:rPr>
                <w:b w:val="0"/>
                <w:i w:val="0"/>
                <w:sz w:val="21"/>
                <w:szCs w:val="21"/>
              </w:rPr>
              <w:t xml:space="preserve">Ученая степень</w:t>
            </w:r>
          </w:p>
        </w:tc>
        <w:tc>
          <w:tcPr>
            <w:tcW w:w="4820" w:type="dxa"/>
            <w:vAlign w:val="center"/>
          </w:tcPr>
          <w:p w14:paraId="5FE45183" w14:textId="77777777" w:rsidR="00F95656" w:rsidRPr="00F2203F" w:rsidRDefault="00F95656" w:rsidP="00C52A3B">
            <w:pPr>
              <w:pStyle w:val="af6"/>
              <w:rPr>
                <w:sz w:val="21"/>
                <w:szCs w:val="21"/>
              </w:rPr>
            </w:pPr>
          </w:p>
        </w:tc>
      </w:tr>
      <w:tr w:rsidR="00F95656" w:rsidRPr="00F2203F" w14:paraId="3AA25166" w14:textId="77777777" w:rsidTr="00C52A3B">
        <w:trPr>
          <w:trHeight w:val="20"/>
        </w:trPr>
        <w:tc>
          <w:tcPr>
            <w:tcW w:w="5103" w:type="dxa"/>
          </w:tcPr>
          <w:p w14:paraId="164FDB2E" w14:textId="77777777" w:rsidR="00F95656" w:rsidRPr="00F2203F" w:rsidRDefault="00F95656" w:rsidP="00C52A3B">
            <w:pPr>
              <w:pStyle w:val="af6"/>
              <w:ind w:firstLine="61"/>
              <w:rPr>
                <w:b w:val="0"/>
                <w:i w:val="0"/>
                <w:sz w:val="21"/>
                <w:szCs w:val="21"/>
              </w:rPr>
            </w:pPr>
            <w:r>
              <w:rPr>
                <w:b w:val="0"/>
                <w:i w:val="0"/>
                <w:sz w:val="21"/>
                <w:szCs w:val="21"/>
              </w:rPr>
              <w:t xml:space="preserve">Ученое звание</w:t>
            </w:r>
          </w:p>
        </w:tc>
        <w:tc>
          <w:tcPr>
            <w:tcW w:w="4820" w:type="dxa"/>
            <w:vAlign w:val="center"/>
          </w:tcPr>
          <w:p w14:paraId="109837D3" w14:textId="77777777" w:rsidR="00F95656" w:rsidRPr="00F2203F" w:rsidRDefault="00F95656" w:rsidP="00C52A3B">
            <w:pPr>
              <w:pStyle w:val="af6"/>
              <w:rPr>
                <w:sz w:val="21"/>
                <w:szCs w:val="21"/>
              </w:rPr>
            </w:pPr>
          </w:p>
        </w:tc>
      </w:tr>
      <w:tr w:rsidR="00F95656" w:rsidRPr="00F2203F" w14:paraId="21CB60CE" w14:textId="77777777" w:rsidTr="00C52A3B">
        <w:trPr>
          <w:trHeight w:val="20"/>
        </w:trPr>
        <w:tc>
          <w:tcPr>
            <w:tcW w:w="5103" w:type="dxa"/>
          </w:tcPr>
          <w:p w14:paraId="0019954B"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Повышение квалификации</w:t>
            </w:r>
          </w:p>
        </w:tc>
        <w:tc>
          <w:tcPr>
            <w:tcW w:w="4820" w:type="dxa"/>
            <w:vAlign w:val="center"/>
          </w:tcPr>
          <w:p w14:paraId="70810C8D" w14:textId="77777777" w:rsidR="00F95656" w:rsidRPr="00F2203F" w:rsidRDefault="00F95656" w:rsidP="00C52A3B">
            <w:pPr>
              <w:rPr>
                <w:rFonts w:ascii="Times New Roman" w:hAnsi="Times New Roman" w:cs="Times New Roman"/>
                <w:sz w:val="21"/>
                <w:szCs w:val="21"/>
              </w:rPr>
            </w:pPr>
          </w:p>
        </w:tc>
      </w:tr>
      <w:tr w:rsidR="00F95656" w:rsidRPr="00F2203F" w14:paraId="5E70DB43" w14:textId="77777777" w:rsidTr="00C52A3B">
        <w:trPr>
          <w:trHeight w:val="20"/>
        </w:trPr>
        <w:tc>
          <w:tcPr>
            <w:tcW w:w="5103" w:type="dxa"/>
          </w:tcPr>
          <w:p w14:paraId="124D8F63" w14:textId="77777777" w:rsidR="00F95656" w:rsidRPr="00F2203F" w:rsidRDefault="00F95656" w:rsidP="00C52A3B">
            <w:pPr>
              <w:ind w:firstLine="61"/>
              <w:jc w:val="left"/>
              <w:rPr>
                <w:rFonts w:ascii="Times New Roman" w:hAnsi="Times New Roman" w:cs="Times New Roman"/>
                <w:sz w:val="21"/>
                <w:szCs w:val="21"/>
              </w:rPr>
            </w:pPr>
            <w:r>
              <w:rPr>
                <w:rFonts w:ascii="Times New Roman" w:hAnsi="Times New Roman" w:cs="Times New Roman"/>
                <w:sz w:val="21"/>
                <w:szCs w:val="21"/>
              </w:rPr>
              <w:t>Воинское звание</w:t>
            </w:r>
          </w:p>
        </w:tc>
        <w:tc>
          <w:tcPr>
            <w:tcW w:w="4820" w:type="dxa"/>
            <w:vAlign w:val="center"/>
          </w:tcPr>
          <w:p w14:paraId="4482868E" w14:textId="77777777" w:rsidR="00F95656" w:rsidRPr="00F2203F" w:rsidRDefault="00F95656" w:rsidP="00C52A3B">
            <w:pPr>
              <w:rPr>
                <w:rFonts w:ascii="Times New Roman" w:hAnsi="Times New Roman" w:cs="Times New Roman"/>
                <w:sz w:val="21"/>
                <w:szCs w:val="21"/>
              </w:rPr>
            </w:pPr>
          </w:p>
        </w:tc>
      </w:tr>
      <w:tr w:rsidR="00F95656" w:rsidRPr="00F2203F" w14:paraId="6C5EF0C4" w14:textId="77777777" w:rsidTr="00C52A3B">
        <w:trPr>
          <w:trHeight w:val="20"/>
        </w:trPr>
        <w:tc>
          <w:tcPr>
            <w:tcW w:w="5103" w:type="dxa"/>
          </w:tcPr>
          <w:p w14:paraId="2A9885D6" w14:textId="77777777" w:rsidR="00F95656" w:rsidRPr="00F2203F" w:rsidRDefault="00F95656" w:rsidP="00C52A3B">
            <w:pPr>
              <w:pStyle w:val="af6"/>
              <w:ind w:firstLine="61"/>
              <w:rPr>
                <w:b w:val="0"/>
                <w:i w:val="0"/>
                <w:sz w:val="21"/>
                <w:szCs w:val="21"/>
              </w:rPr>
            </w:pPr>
            <w:r>
              <w:rPr>
                <w:b w:val="0"/>
                <w:i w:val="0"/>
                <w:sz w:val="21"/>
                <w:szCs w:val="21"/>
              </w:rPr>
              <w:t xml:space="preserve">Владение иностранными языками</w:t>
            </w:r>
          </w:p>
        </w:tc>
        <w:tc>
          <w:tcPr>
            <w:tcW w:w="4820" w:type="dxa"/>
            <w:vAlign w:val="center"/>
          </w:tcPr>
          <w:p w14:paraId="38533D2E" w14:textId="77777777" w:rsidR="00F95656" w:rsidRPr="00F2203F" w:rsidRDefault="00F95656" w:rsidP="00C52A3B">
            <w:pPr>
              <w:rPr>
                <w:rFonts w:ascii="Times New Roman" w:hAnsi="Times New Roman" w:cs="Times New Roman"/>
                <w:sz w:val="21"/>
                <w:szCs w:val="21"/>
              </w:rPr>
            </w:pPr>
          </w:p>
        </w:tc>
      </w:tr>
      <w:tr w:rsidR="00F95656" w:rsidRPr="00F2203F" w14:paraId="23D2522B" w14:textId="77777777" w:rsidTr="00C52A3B">
        <w:trPr>
          <w:trHeight w:val="20"/>
        </w:trPr>
        <w:tc>
          <w:tcPr>
            <w:tcW w:w="5103" w:type="dxa"/>
            <w:vAlign w:val="center"/>
          </w:tcPr>
          <w:p w14:paraId="11476DFE" w14:textId="77777777" w:rsidR="00F95656" w:rsidRPr="00F2203F" w:rsidRDefault="00F95656" w:rsidP="00C52A3B">
            <w:pPr>
              <w:pStyle w:val="af6"/>
              <w:ind w:firstLine="61"/>
              <w:rPr>
                <w:b w:val="0"/>
                <w:i w:val="0"/>
                <w:sz w:val="21"/>
                <w:szCs w:val="21"/>
              </w:rPr>
            </w:pPr>
            <w:r>
              <w:rPr>
                <w:b w:val="0"/>
                <w:i w:val="0"/>
                <w:sz w:val="21"/>
                <w:szCs w:val="21"/>
              </w:rPr>
              <w:t xml:space="preserve">Государственные награды</w:t>
            </w:r>
          </w:p>
        </w:tc>
        <w:tc>
          <w:tcPr>
            <w:tcW w:w="4820" w:type="dxa"/>
            <w:vAlign w:val="center"/>
          </w:tcPr>
          <w:p w14:paraId="7C535434" w14:textId="77777777" w:rsidR="00F95656" w:rsidRPr="00F2203F" w:rsidRDefault="00F95656" w:rsidP="00C52A3B">
            <w:pPr>
              <w:rPr>
                <w:rFonts w:ascii="Times New Roman" w:hAnsi="Times New Roman" w:cs="Times New Roman"/>
                <w:sz w:val="21"/>
                <w:szCs w:val="21"/>
              </w:rPr>
            </w:pPr>
          </w:p>
        </w:tc>
      </w:tr>
    </w:tbl>
    <w:p w14:paraId="56A6F816" w14:textId="77777777" w:rsidR="00F95656" w:rsidRPr="00F2203F" w:rsidRDefault="00F95656" w:rsidP="00F95656">
      <w:pPr>
        <w:rPr>
          <w:rFonts w:ascii="Times New Roman" w:hAnsi="Times New Roman" w:cs="Times New Roman"/>
          <w:sz w:val="21"/>
          <w:szCs w:val="21"/>
        </w:rPr>
      </w:pPr>
      <w:bookmarkStart w:id="4" w:name="Язык"/>
      <w:bookmarkEnd w:id="4"/>
    </w:p>
    <w:p w14:paraId="5E88543C" w14:textId="77777777" w:rsidR="00F95656" w:rsidRPr="00F2203F" w:rsidRDefault="00F95656" w:rsidP="00F95656">
      <w:pPr>
        <w:rPr>
          <w:rFonts w:ascii="Times New Roman" w:hAnsi="Times New Roman" w:cs="Times New Roman"/>
          <w:sz w:val="21"/>
          <w:szCs w:val="21"/>
        </w:rPr>
      </w:pPr>
      <w:r>
        <w:rPr>
          <w:rFonts w:ascii="Times New Roman" w:hAnsi="Times New Roman" w:cs="Times New Roman"/>
          <w:sz w:val="21"/>
          <w:szCs w:val="21"/>
        </w:rPr>
        <w:t>Домашний адрес и телефон:</w:t>
      </w:r>
    </w:p>
    <w:p w14:paraId="2F145F62" w14:textId="77777777" w:rsidR="00F95656" w:rsidRPr="00F2203F" w:rsidRDefault="00F95656" w:rsidP="00F95656">
      <w:pPr>
        <w:rPr>
          <w:rFonts w:ascii="Times New Roman" w:hAnsi="Times New Roman" w:cs="Times New Roman"/>
          <w:sz w:val="21"/>
          <w:szCs w:val="21"/>
        </w:rPr>
      </w:pPr>
    </w:p>
    <w:tbl>
      <w:tblPr>
        <w:tblStyle w:val="af5"/>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237"/>
      </w:tblGrid>
      <w:tr w:rsidR="00F95656" w:rsidRPr="00F2203F" w14:paraId="796B07EB" w14:textId="77777777" w:rsidTr="00C52A3B">
        <w:tc>
          <w:tcPr>
            <w:tcW w:w="3686" w:type="dxa"/>
          </w:tcPr>
          <w:p w14:paraId="3B9C076C" w14:textId="77777777" w:rsidR="00F95656" w:rsidRPr="00F2203F" w:rsidRDefault="00F95656" w:rsidP="00C52A3B">
            <w:pPr>
              <w:rPr>
                <w:rFonts w:ascii="Times New Roman" w:hAnsi="Times New Roman" w:cs="Times New Roman"/>
                <w:sz w:val="21"/>
                <w:szCs w:val="21"/>
              </w:rPr>
            </w:pPr>
            <w:r>
              <w:rPr>
                <w:rFonts w:ascii="Times New Roman" w:hAnsi="Times New Roman" w:cs="Times New Roman"/>
                <w:sz w:val="21"/>
                <w:szCs w:val="21"/>
              </w:rPr>
              <w:t>Домашний адрес:</w:t>
            </w:r>
          </w:p>
        </w:tc>
        <w:tc>
          <w:tcPr>
            <w:tcW w:w="6237" w:type="dxa"/>
            <w:tcBorders>
              <w:top w:val="single" w:sz="4" w:space="0" w:color="auto"/>
              <w:bottom w:val="single" w:sz="4" w:space="0" w:color="auto"/>
            </w:tcBorders>
          </w:tcPr>
          <w:p w14:paraId="6BD58563" w14:textId="77777777" w:rsidR="00F95656" w:rsidRPr="00F2203F" w:rsidRDefault="00F95656" w:rsidP="00C52A3B">
            <w:pPr>
              <w:rPr>
                <w:rFonts w:ascii="Times New Roman" w:hAnsi="Times New Roman" w:cs="Times New Roman"/>
                <w:sz w:val="21"/>
                <w:szCs w:val="21"/>
              </w:rPr>
            </w:pPr>
          </w:p>
        </w:tc>
      </w:tr>
      <w:tr w:rsidR="00F95656" w:rsidRPr="00F2203F" w14:paraId="3590A68A" w14:textId="77777777" w:rsidTr="00C52A3B">
        <w:tc>
          <w:tcPr>
            <w:tcW w:w="3686" w:type="dxa"/>
          </w:tcPr>
          <w:p w14:paraId="1A1BC460" w14:textId="77777777" w:rsidR="00F95656" w:rsidRPr="00F2203F" w:rsidRDefault="00F95656" w:rsidP="00C52A3B">
            <w:pPr>
              <w:rPr>
                <w:rFonts w:ascii="Times New Roman" w:hAnsi="Times New Roman" w:cs="Times New Roman"/>
                <w:sz w:val="21"/>
                <w:szCs w:val="21"/>
                <w:u w:val="single"/>
              </w:rPr>
            </w:pPr>
            <w:r>
              <w:rPr>
                <w:rFonts w:ascii="Times New Roman" w:hAnsi="Times New Roman" w:cs="Times New Roman"/>
                <w:sz w:val="21"/>
                <w:szCs w:val="21"/>
              </w:rPr>
              <w:t xml:space="preserve">Контактный телефон: </w:t>
            </w:r>
          </w:p>
        </w:tc>
        <w:tc>
          <w:tcPr>
            <w:tcW w:w="6237" w:type="dxa"/>
            <w:tcBorders>
              <w:top w:val="single" w:sz="4" w:space="0" w:color="auto"/>
              <w:bottom w:val="single" w:sz="4" w:space="0" w:color="auto"/>
            </w:tcBorders>
          </w:tcPr>
          <w:p w14:paraId="3649500C" w14:textId="77777777" w:rsidR="00F95656" w:rsidRPr="00F2203F" w:rsidRDefault="00F95656" w:rsidP="00C52A3B">
            <w:pPr>
              <w:rPr>
                <w:rFonts w:ascii="Times New Roman" w:hAnsi="Times New Roman" w:cs="Times New Roman"/>
                <w:sz w:val="21"/>
                <w:szCs w:val="21"/>
              </w:rPr>
            </w:pPr>
          </w:p>
        </w:tc>
      </w:tr>
    </w:tbl>
    <w:p w14:paraId="0951CF3B" w14:textId="77777777" w:rsidR="00F95656" w:rsidRPr="00F2203F" w:rsidRDefault="00F95656" w:rsidP="00F95656">
      <w:pPr>
        <w:pStyle w:val="af2"/>
      </w:pPr>
    </w:p>
    <w:p w14:paraId="2287CEC5" w14:textId="77777777" w:rsidR="00F95656" w:rsidRPr="00F2203F" w:rsidRDefault="00F95656" w:rsidP="00F95656">
      <w:pPr>
        <w:pStyle w:val="af2"/>
      </w:pPr>
    </w:p>
    <w:p w14:paraId="4F142838" w14:textId="77777777" w:rsidR="00F95656" w:rsidRPr="00F2203F" w:rsidRDefault="00F95656" w:rsidP="00F95656">
      <w:pPr>
        <w:rPr>
          <w:rFonts w:ascii="Times New Roman" w:hAnsi="Times New Roman" w:cs="Times New Roman"/>
          <w:sz w:val="21"/>
          <w:szCs w:val="21"/>
        </w:rPr>
      </w:pPr>
      <w:r>
        <w:rPr>
          <w:rFonts w:ascii="Times New Roman" w:hAnsi="Times New Roman" w:cs="Times New Roman"/>
          <w:sz w:val="21"/>
          <w:szCs w:val="21"/>
        </w:rPr>
        <w:t>Трудовая деятельность:</w:t>
      </w:r>
    </w:p>
    <w:p w14:paraId="5357BF37" w14:textId="77777777" w:rsidR="00F95656" w:rsidRPr="00F2203F" w:rsidRDefault="00F95656" w:rsidP="00F95656">
      <w:pPr>
        <w:pStyle w:val="af2"/>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1006"/>
        <w:gridCol w:w="1560"/>
        <w:gridCol w:w="5949"/>
      </w:tblGrid>
      <w:tr w:rsidR="00F95656" w:rsidRPr="00F2203F" w14:paraId="50F4A437" w14:textId="77777777" w:rsidTr="00C52A3B">
        <w:tc>
          <w:tcPr>
            <w:tcW w:w="1476" w:type="dxa"/>
          </w:tcPr>
          <w:p w14:paraId="684F76C5" w14:textId="77777777" w:rsidR="00F95656" w:rsidRPr="00F2203F" w:rsidRDefault="00F95656" w:rsidP="00C52A3B">
            <w:pPr>
              <w:ind w:firstLine="0"/>
              <w:jc w:val="center"/>
              <w:rPr>
                <w:rFonts w:ascii="Times New Roman" w:hAnsi="Times New Roman" w:cs="Times New Roman"/>
                <w:sz w:val="21"/>
                <w:szCs w:val="21"/>
              </w:rPr>
            </w:pPr>
            <w:bookmarkStart w:id="5" w:name="Период"/>
            <w:bookmarkEnd w:id="5"/>
            <w:r>
              <w:rPr>
                <w:rFonts w:ascii="Times New Roman" w:hAnsi="Times New Roman" w:cs="Times New Roman"/>
                <w:sz w:val="21"/>
                <w:szCs w:val="21"/>
              </w:rPr>
              <w:t>Дата приема</w:t>
            </w:r>
          </w:p>
        </w:tc>
        <w:tc>
          <w:tcPr>
            <w:tcW w:w="310" w:type="dxa"/>
          </w:tcPr>
          <w:p w14:paraId="4B8C62F2" w14:textId="77777777" w:rsidR="00F95656" w:rsidRPr="00F2203F" w:rsidRDefault="00F95656" w:rsidP="00C52A3B">
            <w:pPr>
              <w:ind w:firstLine="0"/>
              <w:jc w:val="center"/>
              <w:rPr>
                <w:rFonts w:ascii="Times New Roman" w:hAnsi="Times New Roman" w:cs="Times New Roman"/>
                <w:sz w:val="21"/>
                <w:szCs w:val="21"/>
              </w:rPr>
            </w:pPr>
          </w:p>
        </w:tc>
        <w:tc>
          <w:tcPr>
            <w:tcW w:w="1599" w:type="dxa"/>
          </w:tcPr>
          <w:p w14:paraId="63BCAFA9"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Дата увольнения</w:t>
            </w:r>
          </w:p>
        </w:tc>
        <w:tc>
          <w:tcPr>
            <w:tcW w:w="6538" w:type="dxa"/>
          </w:tcPr>
          <w:p w14:paraId="58ABC6C0"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Должность, место работы</w:t>
            </w:r>
          </w:p>
        </w:tc>
      </w:tr>
      <w:tr w:rsidR="00F95656" w:rsidRPr="00F2203F" w14:paraId="6402DB8A" w14:textId="77777777" w:rsidTr="00C52A3B">
        <w:tc>
          <w:tcPr>
            <w:tcW w:w="1476" w:type="dxa"/>
          </w:tcPr>
          <w:p w14:paraId="544CC478" w14:textId="77777777" w:rsidR="00F95656" w:rsidRPr="00F2203F" w:rsidRDefault="00F95656" w:rsidP="00C52A3B">
            <w:pPr>
              <w:rPr>
                <w:rFonts w:ascii="Times New Roman" w:hAnsi="Times New Roman" w:cs="Times New Roman"/>
                <w:sz w:val="21"/>
                <w:szCs w:val="21"/>
                <w:lang w:val="en-US"/>
              </w:rPr>
            </w:pPr>
          </w:p>
        </w:tc>
        <w:tc>
          <w:tcPr>
            <w:tcW w:w="310" w:type="dxa"/>
          </w:tcPr>
          <w:p w14:paraId="201A1E6A" w14:textId="77777777" w:rsidR="00F95656" w:rsidRPr="00F2203F" w:rsidRDefault="00F95656" w:rsidP="00C52A3B">
            <w:pPr>
              <w:rPr>
                <w:rFonts w:ascii="Times New Roman" w:hAnsi="Times New Roman" w:cs="Times New Roman"/>
                <w:sz w:val="21"/>
                <w:szCs w:val="21"/>
              </w:rPr>
            </w:pPr>
            <w:r>
              <w:rPr>
                <w:rFonts w:ascii="Times New Roman" w:hAnsi="Times New Roman" w:cs="Times New Roman"/>
                <w:sz w:val="21"/>
                <w:szCs w:val="21"/>
              </w:rPr>
              <w:t>-</w:t>
            </w:r>
          </w:p>
        </w:tc>
        <w:tc>
          <w:tcPr>
            <w:tcW w:w="1599" w:type="dxa"/>
          </w:tcPr>
          <w:p w14:paraId="250D94C9" w14:textId="77777777" w:rsidR="00F95656" w:rsidRPr="00F2203F" w:rsidRDefault="00F95656" w:rsidP="00C52A3B">
            <w:pPr>
              <w:rPr>
                <w:rFonts w:ascii="Times New Roman" w:hAnsi="Times New Roman" w:cs="Times New Roman"/>
                <w:sz w:val="21"/>
                <w:szCs w:val="21"/>
                <w:lang w:val="en-US"/>
              </w:rPr>
            </w:pPr>
          </w:p>
        </w:tc>
        <w:tc>
          <w:tcPr>
            <w:tcW w:w="6538" w:type="dxa"/>
          </w:tcPr>
          <w:p w14:paraId="1511B96A" w14:textId="77777777" w:rsidR="00F95656" w:rsidRPr="00F2203F" w:rsidRDefault="00F95656" w:rsidP="00C52A3B">
            <w:pPr>
              <w:rPr>
                <w:rFonts w:ascii="Times New Roman" w:hAnsi="Times New Roman" w:cs="Times New Roman"/>
                <w:sz w:val="21"/>
                <w:szCs w:val="21"/>
              </w:rPr>
            </w:pPr>
          </w:p>
        </w:tc>
      </w:tr>
      <w:tr w:rsidR="00F95656" w:rsidRPr="00F2203F" w14:paraId="74959291" w14:textId="77777777" w:rsidTr="00C52A3B">
        <w:tc>
          <w:tcPr>
            <w:tcW w:w="1476" w:type="dxa"/>
          </w:tcPr>
          <w:p w14:paraId="5CAD3AA3" w14:textId="77777777" w:rsidR="00F95656" w:rsidRPr="00F2203F" w:rsidRDefault="00F95656" w:rsidP="00C52A3B">
            <w:pPr>
              <w:rPr>
                <w:rFonts w:ascii="Times New Roman" w:hAnsi="Times New Roman" w:cs="Times New Roman"/>
                <w:sz w:val="21"/>
                <w:szCs w:val="21"/>
                <w:lang w:val="en-US"/>
              </w:rPr>
            </w:pPr>
          </w:p>
        </w:tc>
        <w:tc>
          <w:tcPr>
            <w:tcW w:w="310" w:type="dxa"/>
          </w:tcPr>
          <w:p w14:paraId="7CAF6291" w14:textId="77777777" w:rsidR="00F95656" w:rsidRPr="00F2203F" w:rsidRDefault="00F95656" w:rsidP="00C52A3B">
            <w:pPr>
              <w:rPr>
                <w:rFonts w:ascii="Times New Roman" w:hAnsi="Times New Roman" w:cs="Times New Roman"/>
                <w:sz w:val="21"/>
                <w:szCs w:val="21"/>
              </w:rPr>
            </w:pPr>
            <w:r>
              <w:rPr>
                <w:rFonts w:ascii="Times New Roman" w:hAnsi="Times New Roman" w:cs="Times New Roman"/>
                <w:sz w:val="21"/>
                <w:szCs w:val="21"/>
              </w:rPr>
              <w:t>-</w:t>
            </w:r>
          </w:p>
        </w:tc>
        <w:tc>
          <w:tcPr>
            <w:tcW w:w="1599" w:type="dxa"/>
          </w:tcPr>
          <w:p w14:paraId="6F654F55" w14:textId="77777777" w:rsidR="00F95656" w:rsidRPr="00F2203F" w:rsidRDefault="00F95656" w:rsidP="00C52A3B">
            <w:pPr>
              <w:rPr>
                <w:rFonts w:ascii="Times New Roman" w:hAnsi="Times New Roman" w:cs="Times New Roman"/>
                <w:sz w:val="21"/>
                <w:szCs w:val="21"/>
                <w:lang w:val="en-US"/>
              </w:rPr>
            </w:pPr>
          </w:p>
        </w:tc>
        <w:tc>
          <w:tcPr>
            <w:tcW w:w="6538" w:type="dxa"/>
          </w:tcPr>
          <w:p w14:paraId="1CA1570F" w14:textId="77777777" w:rsidR="00F95656" w:rsidRPr="00F2203F" w:rsidRDefault="00F95656" w:rsidP="00C52A3B">
            <w:pPr>
              <w:rPr>
                <w:rFonts w:ascii="Times New Roman" w:hAnsi="Times New Roman" w:cs="Times New Roman"/>
                <w:sz w:val="21"/>
                <w:szCs w:val="21"/>
              </w:rPr>
            </w:pPr>
          </w:p>
        </w:tc>
      </w:tr>
    </w:tbl>
    <w:p w14:paraId="2924C6C1" w14:textId="77777777" w:rsidR="00F95656" w:rsidRPr="00F2203F" w:rsidRDefault="00F95656" w:rsidP="00F95656">
      <w:pPr>
        <w:rPr>
          <w:rFonts w:ascii="Times New Roman" w:hAnsi="Times New Roman" w:cs="Times New Roman"/>
          <w:sz w:val="21"/>
          <w:szCs w:val="21"/>
        </w:rPr>
      </w:pPr>
    </w:p>
    <w:p w14:paraId="02E99A2E" w14:textId="77777777" w:rsidR="00F95656" w:rsidRPr="00F2203F" w:rsidRDefault="00F95656" w:rsidP="00F95656">
      <w:pPr>
        <w:rPr>
          <w:rFonts w:ascii="Times New Roman" w:hAnsi="Times New Roman" w:cs="Times New Roman"/>
          <w:sz w:val="21"/>
          <w:szCs w:val="21"/>
        </w:rPr>
      </w:pPr>
      <w:r>
        <w:rPr>
          <w:rFonts w:ascii="Times New Roman" w:hAnsi="Times New Roman" w:cs="Times New Roman"/>
          <w:sz w:val="21"/>
          <w:szCs w:val="21"/>
        </w:rPr>
        <w:t>Достижения:</w:t>
      </w:r>
    </w:p>
    <w:p w14:paraId="56CC95CD" w14:textId="77777777" w:rsidR="00F95656" w:rsidRPr="00F2203F" w:rsidRDefault="00F95656" w:rsidP="00F95656">
      <w:pPr>
        <w:rPr>
          <w:rFonts w:ascii="Times New Roman" w:hAnsi="Times New Roman" w:cs="Times New Roman"/>
          <w:sz w:val="21"/>
          <w:szCs w:val="21"/>
        </w:rPr>
      </w:pPr>
      <w:r>
        <w:rPr>
          <w:rFonts w:ascii="Times New Roman" w:hAnsi="Times New Roman" w:cs="Times New Roman"/>
          <w:sz w:val="21"/>
          <w:szCs w:val="21"/>
        </w:rPr>
        <w:t>Благодарственные письма, грамоты и т.п.</w:t>
      </w:r>
    </w:p>
    <w:p w14:paraId="019BB112" w14:textId="77777777" w:rsidR="00F95656" w:rsidRPr="00F2203F" w:rsidRDefault="00F95656" w:rsidP="00F95656">
      <w:pPr>
        <w:rPr>
          <w:rFonts w:ascii="Times New Roman" w:hAnsi="Times New Roman" w:cs="Times New Roman"/>
          <w:sz w:val="21"/>
          <w:szCs w:val="21"/>
        </w:rPr>
      </w:pP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868"/>
        <w:gridCol w:w="6130"/>
      </w:tblGrid>
      <w:tr w:rsidR="00F95656" w:rsidRPr="00F2203F" w14:paraId="56F9A08D" w14:textId="77777777" w:rsidTr="00C52A3B">
        <w:tc>
          <w:tcPr>
            <w:tcW w:w="1925" w:type="dxa"/>
            <w:vAlign w:val="center"/>
          </w:tcPr>
          <w:p w14:paraId="4CE4B09E"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Вид достижения</w:t>
            </w:r>
          </w:p>
        </w:tc>
        <w:tc>
          <w:tcPr>
            <w:tcW w:w="1868" w:type="dxa"/>
            <w:vAlign w:val="center"/>
          </w:tcPr>
          <w:p w14:paraId="7C587643"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Дата получения</w:t>
            </w:r>
          </w:p>
        </w:tc>
        <w:tc>
          <w:tcPr>
            <w:tcW w:w="6130" w:type="dxa"/>
            <w:vAlign w:val="center"/>
          </w:tcPr>
          <w:p w14:paraId="68BDDDFA" w14:textId="77777777" w:rsidR="00F95656" w:rsidRPr="00F2203F" w:rsidRDefault="00F95656" w:rsidP="00C52A3B">
            <w:pPr>
              <w:ind w:firstLine="0"/>
              <w:jc w:val="center"/>
              <w:rPr>
                <w:rFonts w:ascii="Times New Roman" w:hAnsi="Times New Roman" w:cs="Times New Roman"/>
                <w:sz w:val="21"/>
                <w:szCs w:val="21"/>
              </w:rPr>
            </w:pPr>
            <w:r>
              <w:rPr>
                <w:rFonts w:ascii="Times New Roman" w:hAnsi="Times New Roman" w:cs="Times New Roman"/>
                <w:sz w:val="21"/>
                <w:szCs w:val="21"/>
              </w:rPr>
              <w:t>Организация, выдавшая документ</w:t>
            </w:r>
          </w:p>
        </w:tc>
      </w:tr>
      <w:tr w:rsidR="00F95656" w:rsidRPr="00F2203F" w14:paraId="525B269E" w14:textId="77777777" w:rsidTr="00C52A3B">
        <w:tc>
          <w:tcPr>
            <w:tcW w:w="1925" w:type="dxa"/>
            <w:vAlign w:val="center"/>
          </w:tcPr>
          <w:p w14:paraId="41912E2B" w14:textId="77777777" w:rsidR="00F95656" w:rsidRPr="00F2203F" w:rsidRDefault="00F95656" w:rsidP="00C52A3B">
            <w:pPr>
              <w:rPr>
                <w:rFonts w:ascii="Times New Roman" w:hAnsi="Times New Roman" w:cs="Times New Roman"/>
                <w:sz w:val="21"/>
                <w:szCs w:val="21"/>
                <w:lang w:val="en-US"/>
              </w:rPr>
            </w:pPr>
          </w:p>
        </w:tc>
        <w:tc>
          <w:tcPr>
            <w:tcW w:w="1868" w:type="dxa"/>
            <w:vAlign w:val="center"/>
          </w:tcPr>
          <w:p w14:paraId="79A50581" w14:textId="77777777" w:rsidR="00F95656" w:rsidRPr="00F2203F" w:rsidRDefault="00F95656" w:rsidP="00C52A3B">
            <w:pPr>
              <w:rPr>
                <w:rFonts w:ascii="Times New Roman" w:hAnsi="Times New Roman" w:cs="Times New Roman"/>
                <w:sz w:val="21"/>
                <w:szCs w:val="21"/>
                <w:lang w:val="en-US"/>
              </w:rPr>
            </w:pPr>
          </w:p>
        </w:tc>
        <w:tc>
          <w:tcPr>
            <w:tcW w:w="6130" w:type="dxa"/>
            <w:vAlign w:val="center"/>
          </w:tcPr>
          <w:p w14:paraId="4AD1168E" w14:textId="77777777" w:rsidR="00F95656" w:rsidRPr="00F2203F" w:rsidRDefault="00F95656" w:rsidP="00C52A3B">
            <w:pPr>
              <w:rPr>
                <w:rFonts w:ascii="Times New Roman" w:hAnsi="Times New Roman" w:cs="Times New Roman"/>
                <w:sz w:val="21"/>
                <w:szCs w:val="21"/>
              </w:rPr>
            </w:pPr>
          </w:p>
        </w:tc>
      </w:tr>
      <w:tr w:rsidR="00F95656" w:rsidRPr="00F2203F" w14:paraId="5ECE951C" w14:textId="77777777" w:rsidTr="00C52A3B">
        <w:tc>
          <w:tcPr>
            <w:tcW w:w="1925" w:type="dxa"/>
            <w:vAlign w:val="center"/>
          </w:tcPr>
          <w:p w14:paraId="0DE55DDC" w14:textId="77777777" w:rsidR="00F95656" w:rsidRPr="00F2203F" w:rsidRDefault="00F95656" w:rsidP="00C52A3B">
            <w:pPr>
              <w:rPr>
                <w:rFonts w:ascii="Times New Roman" w:hAnsi="Times New Roman" w:cs="Times New Roman"/>
                <w:sz w:val="21"/>
                <w:szCs w:val="21"/>
                <w:lang w:val="en-US"/>
              </w:rPr>
            </w:pPr>
          </w:p>
        </w:tc>
        <w:tc>
          <w:tcPr>
            <w:tcW w:w="1868" w:type="dxa"/>
            <w:vAlign w:val="center"/>
          </w:tcPr>
          <w:p w14:paraId="334E67F6" w14:textId="77777777" w:rsidR="00F95656" w:rsidRPr="00F2203F" w:rsidRDefault="00F95656" w:rsidP="00C52A3B">
            <w:pPr>
              <w:rPr>
                <w:rFonts w:ascii="Times New Roman" w:hAnsi="Times New Roman" w:cs="Times New Roman"/>
                <w:sz w:val="21"/>
                <w:szCs w:val="21"/>
                <w:lang w:val="en-US"/>
              </w:rPr>
            </w:pPr>
          </w:p>
        </w:tc>
        <w:tc>
          <w:tcPr>
            <w:tcW w:w="6130" w:type="dxa"/>
            <w:vAlign w:val="center"/>
          </w:tcPr>
          <w:p w14:paraId="61F71431" w14:textId="77777777" w:rsidR="00F95656" w:rsidRPr="00F2203F" w:rsidRDefault="00F95656" w:rsidP="00C52A3B">
            <w:pPr>
              <w:rPr>
                <w:rFonts w:ascii="Times New Roman" w:hAnsi="Times New Roman" w:cs="Times New Roman"/>
                <w:sz w:val="21"/>
                <w:szCs w:val="21"/>
              </w:rPr>
            </w:pPr>
          </w:p>
        </w:tc>
      </w:tr>
    </w:tbl>
    <w:p w14:paraId="363B2FEF" w14:textId="77777777" w:rsidR="00F95656" w:rsidRPr="00F2203F" w:rsidRDefault="00F95656" w:rsidP="00F95656">
      <w:pPr>
        <w:jc w:val="right"/>
        <w:rPr>
          <w:rFonts w:ascii="Times New Roman" w:hAnsi="Times New Roman" w:cs="Times New Roman"/>
          <w:sz w:val="21"/>
          <w:szCs w:val="21"/>
        </w:rPr>
      </w:pPr>
    </w:p>
    <w:p w14:paraId="17AAB8B9" w14:textId="77777777" w:rsidR="00F95656" w:rsidRPr="00F2203F" w:rsidRDefault="00F95656" w:rsidP="00F95656">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35"/>
        <w:gridCol w:w="5432"/>
      </w:tblGrid>
      <w:tr w:rsidR="00F95656" w:rsidRPr="00F2203F" w14:paraId="2221128A" w14:textId="77777777" w:rsidTr="00C52A3B">
        <w:tc>
          <w:tcPr>
            <w:tcW w:w="2275" w:type="pct"/>
            <w:tcBorders>
              <w:top w:val="nil"/>
              <w:left w:val="nil"/>
              <w:bottom w:val="nil"/>
              <w:right w:val="nil"/>
            </w:tcBorders>
            <w:tcMar>
              <w:top w:w="100" w:type="dxa"/>
              <w:left w:w="100" w:type="dxa"/>
              <w:bottom w:w="100" w:type="dxa"/>
              <w:right w:w="100" w:type="dxa"/>
            </w:tcMar>
          </w:tcPr>
          <w:p w14:paraId="0B7D3CF8" w14:textId="77777777" w:rsidR="00F95656" w:rsidRPr="00F2203F" w:rsidRDefault="00F95656" w:rsidP="00C52A3B">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5E98AC91" w14:textId="77777777" w:rsidR="00F95656" w:rsidRPr="00F2203F" w:rsidRDefault="00F95656" w:rsidP="00C52A3B">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F95656" w:rsidRPr="00F2203F" w14:paraId="07F354F1" w14:textId="77777777" w:rsidTr="00C52A3B">
        <w:trPr>
          <w:trHeight w:val="985"/>
        </w:trPr>
        <w:tc>
          <w:tcPr>
            <w:tcW w:w="2275" w:type="pct"/>
            <w:tcBorders>
              <w:top w:val="nil"/>
              <w:left w:val="nil"/>
              <w:bottom w:val="nil"/>
              <w:right w:val="nil"/>
            </w:tcBorders>
            <w:tcMar>
              <w:top w:w="100" w:type="dxa"/>
              <w:left w:w="100" w:type="dxa"/>
              <w:bottom w:w="100" w:type="dxa"/>
              <w:right w:w="100" w:type="dxa"/>
            </w:tcMar>
          </w:tcPr>
          <w:p w14:paraId="69D10622" w14:textId="77777777" w:rsidR="00F95656" w:rsidRPr="00F2203F" w:rsidRDefault="00F95656" w:rsidP="00C52A3B">
            <w:pPr>
              <w:ind w:firstLine="0"/>
              <w:rPr>
                <w:rFonts w:ascii="Times New Roman" w:eastAsia="Ubuntu Mono" w:hAnsi="Times New Roman" w:cs="Times New Roman"/>
                <w:sz w:val="21"/>
                <w:szCs w:val="21"/>
              </w:rPr>
            </w:pPr>
          </w:p>
          <w:p w14:paraId="12E52391" w14:textId="77777777" w:rsidR="00F95656" w:rsidRPr="00F2203F" w:rsidRDefault="00F95656" w:rsidP="00C52A3B">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А.А. Коробовцева</w:t>
            </w:r>
          </w:p>
          <w:p w14:paraId="7B9223A6" w14:textId="77777777" w:rsidR="00F95656" w:rsidRPr="00F2203F" w:rsidRDefault="00F95656" w:rsidP="00C52A3B">
            <w:pPr>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306E9D6D" w14:textId="77777777" w:rsidR="00F95656" w:rsidRPr="00F2203F" w:rsidRDefault="00F95656"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1E9A3DD5" w14:textId="77777777" w:rsidR="00F95656" w:rsidRPr="00F2203F" w:rsidRDefault="00F95656" w:rsidP="00C52A3B">
            <w:pPr>
              <w:ind w:left="164"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__________________/ </w:t>
            </w:r>
            <w:r>
              <w:rPr>
                <w:rFonts w:ascii="Times New Roman" w:hAnsi="Times New Roman" w:cs="Times New Roman"/>
                <w:sz w:val="21"/>
                <w:szCs w:val="21"/>
                <w:lang w:eastAsia="ar-SA"/>
              </w:rPr>
              <w:t>{contractor_signatory_initials}</w:t>
            </w:r>
          </w:p>
          <w:p w14:paraId="1E42E90D" w14:textId="77777777" w:rsidR="00F95656" w:rsidRPr="00F2203F" w:rsidRDefault="00F95656"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ab/>
              <w:tab/>
            </w:r>
          </w:p>
        </w:tc>
      </w:tr>
    </w:tbl>
    <w:p w14:paraId="1D0E6464" w14:textId="77777777" w:rsidR="00F95656" w:rsidRPr="00F2203F" w:rsidRDefault="00F95656" w:rsidP="00F95656">
      <w:pPr>
        <w:jc w:val="right"/>
        <w:rPr>
          <w:rFonts w:ascii="Times New Roman" w:hAnsi="Times New Roman" w:cs="Times New Roman"/>
          <w:sz w:val="21"/>
          <w:szCs w:val="21"/>
        </w:rPr>
      </w:pPr>
    </w:p>
    <w:p w14:paraId="4C2E04B4" w14:textId="77777777" w:rsidR="00F95656" w:rsidRPr="00F2203F" w:rsidRDefault="00F95656" w:rsidP="00F95656">
      <w:pPr>
        <w:widowControl/>
        <w:autoSpaceDE/>
        <w:autoSpaceDN/>
        <w:adjustRightInd/>
        <w:spacing w:after="160" w:line="259" w:lineRule="auto"/>
        <w:ind w:firstLine="0"/>
        <w:jc w:val="left"/>
        <w:rPr>
          <w:rFonts w:ascii="Times New Roman" w:hAnsi="Times New Roman" w:cs="Times New Roman"/>
          <w:sz w:val="21"/>
          <w:szCs w:val="21"/>
        </w:rPr>
      </w:pPr>
    </w:p>
    <w:p w14:paraId="57E76230" w14:textId="77777777" w:rsidR="0078771D" w:rsidRPr="00F2203F" w:rsidRDefault="0078771D">
      <w:pPr>
        <w:widowControl/>
        <w:autoSpaceDE/>
        <w:autoSpaceDN/>
        <w:adjustRightInd/>
        <w:spacing w:after="160" w:line="259" w:lineRule="auto"/>
        <w:ind w:firstLine="0"/>
        <w:jc w:val="left"/>
        <w:rPr>
          <w:rFonts w:ascii="Times New Roman" w:hAnsi="Times New Roman" w:cs="Times New Roman"/>
          <w:sz w:val="21"/>
          <w:szCs w:val="21"/>
        </w:rPr>
      </w:pPr>
    </w:p>
    <w:sectPr w:rsidR="0078771D" w:rsidRPr="00F2203F" w:rsidSect="004B480D">
      <w:pgSz w:w="11900" w:h="16800"/>
      <w:pgMar w:top="904" w:right="799" w:bottom="1040" w:left="1134"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2458" w14:textId="77777777" w:rsidR="00E26E1D" w:rsidRDefault="00E26E1D" w:rsidP="00EB121F">
      <w:r>
        <w:separator/>
      </w:r>
    </w:p>
  </w:endnote>
  <w:endnote w:type="continuationSeparator" w:id="0">
    <w:p w14:paraId="5AA0019C" w14:textId="77777777" w:rsidR="00E26E1D" w:rsidRDefault="00E26E1D" w:rsidP="00EB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5087" w14:textId="77777777" w:rsidR="00E26E1D" w:rsidRDefault="00E26E1D" w:rsidP="00EB121F">
      <w:r>
        <w:separator/>
      </w:r>
    </w:p>
  </w:footnote>
  <w:footnote w:type="continuationSeparator" w:id="0">
    <w:p w14:paraId="508B2C62" w14:textId="77777777" w:rsidR="00E26E1D" w:rsidRDefault="00E26E1D" w:rsidP="00EB1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155"/>
    <w:multiLevelType w:val="hybridMultilevel"/>
    <w:tmpl w:val="288E21C8"/>
    <w:lvl w:ilvl="0" w:tplc="EC1EC6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F4303B0"/>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0C154EE"/>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C5D2B54"/>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43C70F4"/>
    <w:multiLevelType w:val="hybridMultilevel"/>
    <w:tmpl w:val="407E8A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50615264"/>
    <w:multiLevelType w:val="hybridMultilevel"/>
    <w:tmpl w:val="250EFA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553E0611"/>
    <w:multiLevelType w:val="hybridMultilevel"/>
    <w:tmpl w:val="2AB4832A"/>
    <w:lvl w:ilvl="0" w:tplc="A8B223D6">
      <w:start w:val="4"/>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593878E6"/>
    <w:multiLevelType w:val="multilevel"/>
    <w:tmpl w:val="421457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8" w15:restartNumberingAfterBreak="0">
    <w:nsid w:val="6ED248E7"/>
    <w:multiLevelType w:val="hybridMultilevel"/>
    <w:tmpl w:val="FF120F58"/>
    <w:lvl w:ilvl="0" w:tplc="04190001">
      <w:start w:val="1"/>
      <w:numFmt w:val="bullet"/>
      <w:lvlText w:val=""/>
      <w:lvlJc w:val="left"/>
      <w:pPr>
        <w:ind w:left="720" w:hanging="360"/>
      </w:pPr>
      <w:rPr>
        <w:rFonts w:ascii="Symbol" w:hAnsi="Symbol"/>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776236BE"/>
    <w:multiLevelType w:val="hybridMultilevel"/>
    <w:tmpl w:val="393ABF04"/>
    <w:lvl w:ilvl="0" w:tplc="A2587148">
      <w:start w:val="3"/>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num w:numId="1" w16cid:durableId="1843281849">
    <w:abstractNumId w:val="8"/>
  </w:num>
  <w:num w:numId="2" w16cid:durableId="673918960">
    <w:abstractNumId w:val="4"/>
  </w:num>
  <w:num w:numId="3" w16cid:durableId="204299232">
    <w:abstractNumId w:val="5"/>
  </w:num>
  <w:num w:numId="4" w16cid:durableId="1190605913">
    <w:abstractNumId w:val="7"/>
  </w:num>
  <w:num w:numId="5" w16cid:durableId="1203518296">
    <w:abstractNumId w:val="9"/>
  </w:num>
  <w:num w:numId="6" w16cid:durableId="2124301423">
    <w:abstractNumId w:val="7"/>
    <w:lvlOverride w:ilvl="0">
      <w:startOverride w:val="5"/>
    </w:lvlOverride>
  </w:num>
  <w:num w:numId="7" w16cid:durableId="624852567">
    <w:abstractNumId w:val="7"/>
    <w:lvlOverride w:ilvl="0">
      <w:startOverride w:val="7"/>
    </w:lvlOverride>
  </w:num>
  <w:num w:numId="8" w16cid:durableId="1368607795">
    <w:abstractNumId w:val="3"/>
  </w:num>
  <w:num w:numId="9" w16cid:durableId="1428499334">
    <w:abstractNumId w:val="1"/>
  </w:num>
  <w:num w:numId="10" w16cid:durableId="2108695092">
    <w:abstractNumId w:val="2"/>
  </w:num>
  <w:num w:numId="11" w16cid:durableId="196939921">
    <w:abstractNumId w:val="0"/>
  </w:num>
  <w:num w:numId="12" w16cid:durableId="544214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F1"/>
    <w:rsid w:val="00002AB3"/>
    <w:rsid w:val="00004383"/>
    <w:rsid w:val="00020404"/>
    <w:rsid w:val="00021EB8"/>
    <w:rsid w:val="00026626"/>
    <w:rsid w:val="00037E39"/>
    <w:rsid w:val="00040B9B"/>
    <w:rsid w:val="00066647"/>
    <w:rsid w:val="00082510"/>
    <w:rsid w:val="00091F42"/>
    <w:rsid w:val="000A5971"/>
    <w:rsid w:val="000C0165"/>
    <w:rsid w:val="000C6C57"/>
    <w:rsid w:val="000D04E0"/>
    <w:rsid w:val="000D2AE9"/>
    <w:rsid w:val="00103FDA"/>
    <w:rsid w:val="00104CC2"/>
    <w:rsid w:val="00107A8D"/>
    <w:rsid w:val="00121F52"/>
    <w:rsid w:val="00135C1D"/>
    <w:rsid w:val="001518D9"/>
    <w:rsid w:val="00156B18"/>
    <w:rsid w:val="00161FA4"/>
    <w:rsid w:val="00164EFE"/>
    <w:rsid w:val="00173C3D"/>
    <w:rsid w:val="00185251"/>
    <w:rsid w:val="001A1A3C"/>
    <w:rsid w:val="001B2CFD"/>
    <w:rsid w:val="001B3FF6"/>
    <w:rsid w:val="001B5E47"/>
    <w:rsid w:val="001C2D6B"/>
    <w:rsid w:val="001F4314"/>
    <w:rsid w:val="002128ED"/>
    <w:rsid w:val="0021718B"/>
    <w:rsid w:val="002660AC"/>
    <w:rsid w:val="00274B0C"/>
    <w:rsid w:val="002779E6"/>
    <w:rsid w:val="002A4D11"/>
    <w:rsid w:val="002C0413"/>
    <w:rsid w:val="002F254A"/>
    <w:rsid w:val="00310423"/>
    <w:rsid w:val="00313CF7"/>
    <w:rsid w:val="00331853"/>
    <w:rsid w:val="00331AA1"/>
    <w:rsid w:val="00371684"/>
    <w:rsid w:val="003730AC"/>
    <w:rsid w:val="003B7394"/>
    <w:rsid w:val="003C5B32"/>
    <w:rsid w:val="003D0F1B"/>
    <w:rsid w:val="003E138B"/>
    <w:rsid w:val="003E2A28"/>
    <w:rsid w:val="003E47B5"/>
    <w:rsid w:val="003F1FF1"/>
    <w:rsid w:val="003F3DAE"/>
    <w:rsid w:val="004278A0"/>
    <w:rsid w:val="004369BE"/>
    <w:rsid w:val="0048187A"/>
    <w:rsid w:val="004A57EB"/>
    <w:rsid w:val="004A701A"/>
    <w:rsid w:val="004B480D"/>
    <w:rsid w:val="004C1AE0"/>
    <w:rsid w:val="004C2C19"/>
    <w:rsid w:val="004C7354"/>
    <w:rsid w:val="0052093C"/>
    <w:rsid w:val="0053355F"/>
    <w:rsid w:val="00537D43"/>
    <w:rsid w:val="00555518"/>
    <w:rsid w:val="00573F2E"/>
    <w:rsid w:val="00584723"/>
    <w:rsid w:val="005A06BD"/>
    <w:rsid w:val="005A1394"/>
    <w:rsid w:val="005B24FD"/>
    <w:rsid w:val="005B511C"/>
    <w:rsid w:val="005C4D1A"/>
    <w:rsid w:val="005E4439"/>
    <w:rsid w:val="005F47CE"/>
    <w:rsid w:val="005F73A1"/>
    <w:rsid w:val="006626FE"/>
    <w:rsid w:val="006A35A3"/>
    <w:rsid w:val="006B4A39"/>
    <w:rsid w:val="006D7E1A"/>
    <w:rsid w:val="006F02FF"/>
    <w:rsid w:val="00756A67"/>
    <w:rsid w:val="007670D4"/>
    <w:rsid w:val="00770979"/>
    <w:rsid w:val="0077501F"/>
    <w:rsid w:val="0078771D"/>
    <w:rsid w:val="007E3722"/>
    <w:rsid w:val="007F75BC"/>
    <w:rsid w:val="00805A0B"/>
    <w:rsid w:val="008120E4"/>
    <w:rsid w:val="00856E2B"/>
    <w:rsid w:val="008651BC"/>
    <w:rsid w:val="00871AF8"/>
    <w:rsid w:val="008756B0"/>
    <w:rsid w:val="008C7E9C"/>
    <w:rsid w:val="008D0397"/>
    <w:rsid w:val="008F26AB"/>
    <w:rsid w:val="00913405"/>
    <w:rsid w:val="00914820"/>
    <w:rsid w:val="009714A4"/>
    <w:rsid w:val="009748F6"/>
    <w:rsid w:val="00980D96"/>
    <w:rsid w:val="009B077B"/>
    <w:rsid w:val="009B15B5"/>
    <w:rsid w:val="009D5C3F"/>
    <w:rsid w:val="00A13930"/>
    <w:rsid w:val="00A302AE"/>
    <w:rsid w:val="00A3673E"/>
    <w:rsid w:val="00A45493"/>
    <w:rsid w:val="00A47EC5"/>
    <w:rsid w:val="00A532FD"/>
    <w:rsid w:val="00A669D5"/>
    <w:rsid w:val="00A817BD"/>
    <w:rsid w:val="00A9026D"/>
    <w:rsid w:val="00AA1560"/>
    <w:rsid w:val="00AA5ADD"/>
    <w:rsid w:val="00AA66F4"/>
    <w:rsid w:val="00AB390F"/>
    <w:rsid w:val="00AB651B"/>
    <w:rsid w:val="00AC253B"/>
    <w:rsid w:val="00B27B86"/>
    <w:rsid w:val="00B5114B"/>
    <w:rsid w:val="00B52CC3"/>
    <w:rsid w:val="00B56768"/>
    <w:rsid w:val="00B6066A"/>
    <w:rsid w:val="00B81451"/>
    <w:rsid w:val="00B91955"/>
    <w:rsid w:val="00B91C52"/>
    <w:rsid w:val="00B934B1"/>
    <w:rsid w:val="00BC18F1"/>
    <w:rsid w:val="00BC422A"/>
    <w:rsid w:val="00BC588F"/>
    <w:rsid w:val="00C06BEB"/>
    <w:rsid w:val="00C84394"/>
    <w:rsid w:val="00CB2B20"/>
    <w:rsid w:val="00CC6917"/>
    <w:rsid w:val="00CD292F"/>
    <w:rsid w:val="00CF4590"/>
    <w:rsid w:val="00D23ED5"/>
    <w:rsid w:val="00D33E27"/>
    <w:rsid w:val="00D57AFC"/>
    <w:rsid w:val="00D66E83"/>
    <w:rsid w:val="00D76C71"/>
    <w:rsid w:val="00DC2E84"/>
    <w:rsid w:val="00DF44B5"/>
    <w:rsid w:val="00DF7363"/>
    <w:rsid w:val="00E01E16"/>
    <w:rsid w:val="00E03E72"/>
    <w:rsid w:val="00E07A89"/>
    <w:rsid w:val="00E26E1D"/>
    <w:rsid w:val="00E50AD7"/>
    <w:rsid w:val="00E51E3E"/>
    <w:rsid w:val="00E53AAB"/>
    <w:rsid w:val="00E84F17"/>
    <w:rsid w:val="00E923AC"/>
    <w:rsid w:val="00EB121F"/>
    <w:rsid w:val="00EC66EF"/>
    <w:rsid w:val="00ED22CF"/>
    <w:rsid w:val="00ED3898"/>
    <w:rsid w:val="00F2203F"/>
    <w:rsid w:val="00F37F82"/>
    <w:rsid w:val="00F56ED3"/>
    <w:rsid w:val="00F570D0"/>
    <w:rsid w:val="00F60C0B"/>
    <w:rsid w:val="00F8155F"/>
    <w:rsid w:val="00F85F3C"/>
    <w:rsid w:val="00F95656"/>
    <w:rsid w:val="00FD13D7"/>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F73E4C"/>
  <w14:defaultImageDpi w14:val="96"/>
  <w15:docId w15:val="{8EF91233-AAAF-4144-8833-525E29E7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ind w:firstLine="720"/>
      <w:jc w:val="both"/>
    </w:pPr>
    <w:rPr>
      <w:rFonts w:ascii="Times New Roman CYR" w:hAnsi="Times New Roman CYR" w:cs="Times New Roman CYR"/>
      <w:sz w:val="24"/>
      <w:szCs w:val="24"/>
    </w:rPr>
  </w:style>
  <w:style w:type="paragraph" w:styleId="1">
    <w:name w:val="heading 1"/>
    <w:basedOn w:val="a"/>
    <w:next w:val="a"/>
    <w:link w:val="10"/>
    <w:uiPriority w:val="99"/>
    <w:qFormat/>
    <w:pPr>
      <w:spacing w:before="108" w:after="108"/>
      <w:ind w:firstLine="0"/>
      <w:jc w:val="center"/>
      <w:outlineLvl w:val="0"/>
    </w:pPr>
    <w:rPr>
      <w:b/>
      <w:bCs/>
      <w:color w:val="26282F"/>
    </w:rPr>
  </w:style>
  <w:style w:type="paragraph" w:styleId="8">
    <w:name w:val="heading 8"/>
    <w:basedOn w:val="a"/>
    <w:next w:val="a"/>
    <w:link w:val="80"/>
    <w:uiPriority w:val="9"/>
    <w:semiHidden/>
    <w:unhideWhenUsed/>
    <w:qFormat/>
    <w:rsid w:val="004B480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a3">
    <w:name w:val="Цветовое выделение"/>
    <w:uiPriority w:val="99"/>
    <w:rPr>
      <w:b/>
      <w:color w:val="26282F"/>
    </w:rPr>
  </w:style>
  <w:style w:type="character" w:customStyle="1" w:styleId="a4">
    <w:name w:val="Гипертекстовая ссылка"/>
    <w:basedOn w:val="a3"/>
    <w:uiPriority w:val="99"/>
    <w:rPr>
      <w:rFonts w:cs="Times New Roman"/>
      <w:b w:val="0"/>
      <w:color w:val="106BBE"/>
    </w:rPr>
  </w:style>
  <w:style w:type="paragraph" w:customStyle="1" w:styleId="a5">
    <w:name w:val="Текст (справка)"/>
    <w:basedOn w:val="a"/>
    <w:next w:val="a"/>
    <w:uiPriority w:val="99"/>
    <w:pPr>
      <w:ind w:left="170" w:right="170" w:firstLine="0"/>
      <w:jc w:val="left"/>
    </w:pPr>
  </w:style>
  <w:style w:type="paragraph" w:customStyle="1" w:styleId="a6">
    <w:name w:val="Комментарий"/>
    <w:basedOn w:val="a5"/>
    <w:next w:val="a"/>
    <w:uiPriority w:val="99"/>
    <w:pPr>
      <w:spacing w:before="75"/>
      <w:ind w:right="0"/>
      <w:jc w:val="both"/>
    </w:pPr>
    <w:rPr>
      <w:color w:val="353842"/>
      <w:shd w:val="clear" w:color="auto" w:fill="F0F0F0"/>
    </w:rPr>
  </w:style>
  <w:style w:type="paragraph" w:customStyle="1" w:styleId="a7">
    <w:name w:val="Нормальный (таблица)"/>
    <w:basedOn w:val="a"/>
    <w:next w:val="a"/>
    <w:uiPriority w:val="99"/>
    <w:pPr>
      <w:ind w:firstLine="0"/>
    </w:pPr>
  </w:style>
  <w:style w:type="paragraph" w:customStyle="1" w:styleId="a8">
    <w:name w:val="Прижатый влево"/>
    <w:basedOn w:val="a"/>
    <w:next w:val="a"/>
    <w:uiPriority w:val="99"/>
    <w:pPr>
      <w:ind w:firstLine="0"/>
      <w:jc w:val="left"/>
    </w:pPr>
  </w:style>
  <w:style w:type="character" w:customStyle="1" w:styleId="a9">
    <w:name w:val="Цветовое выделение для Текст"/>
    <w:uiPriority w:val="99"/>
    <w:rPr>
      <w:rFonts w:ascii="Times New Roman CYR" w:hAnsi="Times New Roman CYR"/>
    </w:rPr>
  </w:style>
  <w:style w:type="paragraph" w:styleId="aa">
    <w:name w:val="List Paragraph"/>
    <w:basedOn w:val="a"/>
    <w:uiPriority w:val="34"/>
    <w:qFormat/>
    <w:rsid w:val="003F1FF1"/>
    <w:pPr>
      <w:widowControl/>
      <w:autoSpaceDE/>
      <w:autoSpaceDN/>
      <w:adjustRightInd/>
      <w:ind w:left="720" w:firstLine="0"/>
      <w:contextualSpacing/>
      <w:jc w:val="left"/>
    </w:pPr>
    <w:rPr>
      <w:rFonts w:ascii="Times New Roman" w:hAnsi="Times New Roman" w:cs="Times New Roman"/>
    </w:rPr>
  </w:style>
  <w:style w:type="paragraph" w:styleId="ab">
    <w:name w:val="No Spacing"/>
    <w:uiPriority w:val="1"/>
    <w:qFormat/>
    <w:rsid w:val="003F1FF1"/>
    <w:pPr>
      <w:spacing w:after="0" w:line="240" w:lineRule="auto"/>
    </w:pPr>
    <w:rPr>
      <w:rFonts w:ascii="Times New Roman" w:hAnsi="Times New Roman"/>
      <w:sz w:val="24"/>
      <w:szCs w:val="24"/>
    </w:rPr>
  </w:style>
  <w:style w:type="paragraph" w:styleId="ac">
    <w:name w:val="Balloon Text"/>
    <w:basedOn w:val="a"/>
    <w:link w:val="ad"/>
    <w:uiPriority w:val="99"/>
    <w:semiHidden/>
    <w:unhideWhenUsed/>
    <w:rsid w:val="00A302AE"/>
    <w:rPr>
      <w:rFonts w:ascii="Segoe UI" w:hAnsi="Segoe UI" w:cs="Segoe UI"/>
      <w:sz w:val="18"/>
      <w:szCs w:val="18"/>
    </w:rPr>
  </w:style>
  <w:style w:type="character" w:customStyle="1" w:styleId="ad">
    <w:name w:val="Текст выноски Знак"/>
    <w:basedOn w:val="a0"/>
    <w:link w:val="ac"/>
    <w:uiPriority w:val="99"/>
    <w:semiHidden/>
    <w:locked/>
    <w:rsid w:val="00A302AE"/>
    <w:rPr>
      <w:rFonts w:ascii="Segoe UI" w:hAnsi="Segoe UI" w:cs="Segoe UI"/>
      <w:sz w:val="18"/>
      <w:szCs w:val="18"/>
    </w:rPr>
  </w:style>
  <w:style w:type="paragraph" w:styleId="ae">
    <w:name w:val="header"/>
    <w:basedOn w:val="a"/>
    <w:link w:val="af"/>
    <w:uiPriority w:val="99"/>
    <w:unhideWhenUsed/>
    <w:rsid w:val="00EB121F"/>
    <w:pPr>
      <w:tabs>
        <w:tab w:val="center" w:pos="4677"/>
        <w:tab w:val="right" w:pos="9355"/>
      </w:tabs>
    </w:pPr>
  </w:style>
  <w:style w:type="character" w:customStyle="1" w:styleId="af">
    <w:name w:val="Верхний колонтитул Знак"/>
    <w:basedOn w:val="a0"/>
    <w:link w:val="ae"/>
    <w:uiPriority w:val="99"/>
    <w:rsid w:val="00EB121F"/>
    <w:rPr>
      <w:rFonts w:ascii="Times New Roman CYR" w:hAnsi="Times New Roman CYR" w:cs="Times New Roman CYR"/>
      <w:sz w:val="24"/>
      <w:szCs w:val="24"/>
    </w:rPr>
  </w:style>
  <w:style w:type="paragraph" w:styleId="af0">
    <w:name w:val="footer"/>
    <w:basedOn w:val="a"/>
    <w:link w:val="af1"/>
    <w:uiPriority w:val="99"/>
    <w:unhideWhenUsed/>
    <w:rsid w:val="00EB121F"/>
    <w:pPr>
      <w:tabs>
        <w:tab w:val="center" w:pos="4677"/>
        <w:tab w:val="right" w:pos="9355"/>
      </w:tabs>
    </w:pPr>
  </w:style>
  <w:style w:type="character" w:customStyle="1" w:styleId="af1">
    <w:name w:val="Нижний колонтитул Знак"/>
    <w:basedOn w:val="a0"/>
    <w:link w:val="af0"/>
    <w:uiPriority w:val="99"/>
    <w:rsid w:val="00EB121F"/>
    <w:rPr>
      <w:rFonts w:ascii="Times New Roman CYR" w:hAnsi="Times New Roman CYR" w:cs="Times New Roman CYR"/>
      <w:sz w:val="24"/>
      <w:szCs w:val="24"/>
    </w:rPr>
  </w:style>
  <w:style w:type="paragraph" w:styleId="af2">
    <w:name w:val="Body Text"/>
    <w:basedOn w:val="a"/>
    <w:link w:val="af3"/>
    <w:qFormat/>
    <w:rsid w:val="00A532FD"/>
    <w:pPr>
      <w:adjustRightInd/>
      <w:ind w:firstLine="0"/>
      <w:jc w:val="left"/>
    </w:pPr>
    <w:rPr>
      <w:rFonts w:ascii="Times New Roman" w:eastAsia="Times New Roman" w:hAnsi="Times New Roman" w:cs="Times New Roman"/>
      <w:sz w:val="21"/>
      <w:szCs w:val="21"/>
      <w:lang w:eastAsia="en-US"/>
    </w:rPr>
  </w:style>
  <w:style w:type="character" w:customStyle="1" w:styleId="af3">
    <w:name w:val="Основной текст Знак"/>
    <w:basedOn w:val="a0"/>
    <w:link w:val="af2"/>
    <w:rsid w:val="00A532FD"/>
    <w:rPr>
      <w:rFonts w:ascii="Times New Roman" w:eastAsia="Times New Roman" w:hAnsi="Times New Roman"/>
      <w:sz w:val="21"/>
      <w:szCs w:val="21"/>
      <w:lang w:eastAsia="en-US"/>
    </w:rPr>
  </w:style>
  <w:style w:type="paragraph" w:customStyle="1" w:styleId="11">
    <w:name w:val="Стиль1"/>
    <w:basedOn w:val="a"/>
    <w:link w:val="12"/>
    <w:qFormat/>
    <w:rsid w:val="00A532FD"/>
    <w:pPr>
      <w:widowControl/>
      <w:autoSpaceDE/>
      <w:autoSpaceDN/>
      <w:adjustRightInd/>
      <w:spacing w:line="276" w:lineRule="auto"/>
      <w:ind w:firstLine="0"/>
    </w:pPr>
    <w:rPr>
      <w:rFonts w:ascii="Ubuntu Mono" w:eastAsia="Arial" w:hAnsi="Ubuntu Mono" w:cs="Arial"/>
      <w:sz w:val="20"/>
      <w:szCs w:val="22"/>
    </w:rPr>
  </w:style>
  <w:style w:type="character" w:customStyle="1" w:styleId="12">
    <w:name w:val="Стиль1 Знак"/>
    <w:basedOn w:val="a0"/>
    <w:link w:val="11"/>
    <w:rsid w:val="00A532FD"/>
    <w:rPr>
      <w:rFonts w:ascii="Ubuntu Mono" w:eastAsia="Arial" w:hAnsi="Ubuntu Mono" w:cs="Arial"/>
      <w:sz w:val="20"/>
    </w:rPr>
  </w:style>
  <w:style w:type="paragraph" w:styleId="af4">
    <w:name w:val="Normal (Web)"/>
    <w:basedOn w:val="a"/>
    <w:uiPriority w:val="99"/>
    <w:semiHidden/>
    <w:unhideWhenUsed/>
    <w:rsid w:val="004C2C19"/>
    <w:pPr>
      <w:widowControl/>
      <w:autoSpaceDE/>
      <w:autoSpaceDN/>
      <w:adjustRightInd/>
      <w:spacing w:before="100" w:beforeAutospacing="1" w:after="100" w:afterAutospacing="1"/>
      <w:ind w:firstLine="0"/>
      <w:jc w:val="left"/>
    </w:pPr>
    <w:rPr>
      <w:rFonts w:ascii="Times New Roman" w:eastAsia="Times New Roman" w:hAnsi="Times New Roman" w:cs="Times New Roman"/>
    </w:rPr>
  </w:style>
  <w:style w:type="table" w:styleId="af5">
    <w:name w:val="Table Grid"/>
    <w:basedOn w:val="a1"/>
    <w:uiPriority w:val="59"/>
    <w:rsid w:val="0000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rsid w:val="00E923AC"/>
    <w:pPr>
      <w:widowControl/>
      <w:autoSpaceDE/>
      <w:autoSpaceDN/>
      <w:adjustRightInd/>
      <w:spacing w:after="120"/>
      <w:ind w:left="283" w:firstLine="0"/>
      <w:jc w:val="left"/>
    </w:pPr>
    <w:rPr>
      <w:rFonts w:ascii="Times New Roman" w:eastAsia="Times New Roman" w:hAnsi="Times New Roman" w:cs="Times New Roman"/>
      <w:sz w:val="16"/>
      <w:szCs w:val="16"/>
    </w:rPr>
  </w:style>
  <w:style w:type="character" w:customStyle="1" w:styleId="30">
    <w:name w:val="Основной текст с отступом 3 Знак"/>
    <w:basedOn w:val="a0"/>
    <w:link w:val="3"/>
    <w:rsid w:val="00E923AC"/>
    <w:rPr>
      <w:rFonts w:ascii="Times New Roman" w:eastAsia="Times New Roman" w:hAnsi="Times New Roman"/>
      <w:sz w:val="16"/>
      <w:szCs w:val="16"/>
    </w:rPr>
  </w:style>
  <w:style w:type="paragraph" w:customStyle="1" w:styleId="af6">
    <w:name w:val="обыч"/>
    <w:basedOn w:val="8"/>
    <w:rsid w:val="004B480D"/>
    <w:pPr>
      <w:keepLines w:val="0"/>
      <w:widowControl/>
      <w:tabs>
        <w:tab w:val="left" w:pos="3348"/>
        <w:tab w:val="left" w:pos="7488"/>
      </w:tabs>
      <w:autoSpaceDE/>
      <w:autoSpaceDN/>
      <w:adjustRightInd/>
      <w:spacing w:before="0"/>
      <w:ind w:right="283" w:firstLine="0"/>
      <w:jc w:val="left"/>
    </w:pPr>
    <w:rPr>
      <w:rFonts w:ascii="Times New Roman" w:eastAsia="Times New Roman" w:hAnsi="Times New Roman" w:cs="Times New Roman"/>
      <w:b/>
      <w:i/>
      <w:iCs/>
      <w:color w:val="auto"/>
      <w:sz w:val="20"/>
      <w:szCs w:val="24"/>
      <w:lang w:val="en-US"/>
    </w:rPr>
  </w:style>
  <w:style w:type="character" w:customStyle="1" w:styleId="80">
    <w:name w:val="Заголовок 8 Знак"/>
    <w:basedOn w:val="a0"/>
    <w:link w:val="8"/>
    <w:uiPriority w:val="9"/>
    <w:semiHidden/>
    <w:rsid w:val="004B480D"/>
    <w:rPr>
      <w:rFonts w:asciiTheme="majorHAnsi" w:eastAsiaTheme="majorEastAsia" w:hAnsiTheme="majorHAnsi" w:cstheme="majorBidi"/>
      <w:color w:val="272727" w:themeColor="text1" w:themeTint="D8"/>
      <w:sz w:val="21"/>
      <w:szCs w:val="21"/>
    </w:rPr>
  </w:style>
  <w:style w:type="paragraph" w:styleId="31">
    <w:name w:val="Body Text 3"/>
    <w:basedOn w:val="a"/>
    <w:link w:val="32"/>
    <w:uiPriority w:val="99"/>
    <w:semiHidden/>
    <w:unhideWhenUsed/>
    <w:rsid w:val="006A35A3"/>
    <w:pPr>
      <w:spacing w:after="120"/>
    </w:pPr>
    <w:rPr>
      <w:sz w:val="16"/>
      <w:szCs w:val="16"/>
    </w:rPr>
  </w:style>
  <w:style w:type="character" w:customStyle="1" w:styleId="32">
    <w:name w:val="Основной текст 3 Знак"/>
    <w:basedOn w:val="a0"/>
    <w:link w:val="31"/>
    <w:uiPriority w:val="99"/>
    <w:semiHidden/>
    <w:rsid w:val="006A35A3"/>
    <w:rPr>
      <w:rFonts w:ascii="Times New Roman CYR" w:hAnsi="Times New Roman CYR" w:cs="Times New Roman CY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0190">
      <w:bodyDiv w:val="1"/>
      <w:marLeft w:val="0"/>
      <w:marRight w:val="0"/>
      <w:marTop w:val="0"/>
      <w:marBottom w:val="0"/>
      <w:divBdr>
        <w:top w:val="none" w:sz="0" w:space="0" w:color="auto"/>
        <w:left w:val="none" w:sz="0" w:space="0" w:color="auto"/>
        <w:bottom w:val="none" w:sz="0" w:space="0" w:color="auto"/>
        <w:right w:val="none" w:sz="0" w:space="0" w:color="auto"/>
      </w:divBdr>
    </w:div>
    <w:div w:id="675421061">
      <w:bodyDiv w:val="1"/>
      <w:marLeft w:val="0"/>
      <w:marRight w:val="0"/>
      <w:marTop w:val="0"/>
      <w:marBottom w:val="0"/>
      <w:divBdr>
        <w:top w:val="none" w:sz="0" w:space="0" w:color="auto"/>
        <w:left w:val="none" w:sz="0" w:space="0" w:color="auto"/>
        <w:bottom w:val="none" w:sz="0" w:space="0" w:color="auto"/>
        <w:right w:val="none" w:sz="0" w:space="0" w:color="auto"/>
      </w:divBdr>
    </w:div>
    <w:div w:id="142818801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3;&#1072;&#1090;&#1072;&#1096;&#1072;\AppData\Local\Chemistry%20Add-in%20for%20Word\Chemistry%20Gallery\Chem4Word.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34D3CF3F-98ED-4DF2-9DA8-4840E5CC5E29}">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C:\Users\Наташа\AppData\Local\Chemistry Add-in for Word\Chemistry Gallery\Chem4Word.dotx</Template>
  <TotalTime>34</TotalTime>
  <Pages>8</Pages>
  <Words>3434</Words>
  <Characters>19577</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Никита Новиков</cp:lastModifiedBy>
  <cp:revision>5</cp:revision>
  <dcterms:created xsi:type="dcterms:W3CDTF">2026-05-25T08:00:00Z</dcterms:created>
  <dcterms:modified xsi:type="dcterms:W3CDTF">2026-05-25T09:40:00Z</dcterms:modified>
</cp:coreProperties>
</file>